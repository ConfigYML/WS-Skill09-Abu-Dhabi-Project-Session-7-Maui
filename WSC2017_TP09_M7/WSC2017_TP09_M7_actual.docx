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5440FC" w14:textId="66CAF3F8" w:rsidR="00927A59" w:rsidRDefault="3DD093A9" w:rsidP="3DD093A9">
      <w:pPr>
        <w:pStyle w:val="Title"/>
        <w:rPr>
          <w:lang w:val="fr-FR"/>
        </w:rPr>
      </w:pPr>
      <w:r w:rsidRPr="3DD093A9">
        <w:rPr>
          <w:lang w:val="fr-FR"/>
        </w:rPr>
        <w:t xml:space="preserve">TEST PROJECT </w:t>
      </w:r>
      <w:r w:rsidR="009C39AA">
        <w:br/>
      </w:r>
      <w:r w:rsidRPr="3DD093A9">
        <w:rPr>
          <w:lang w:val="fr-FR"/>
        </w:rPr>
        <w:t xml:space="preserve">IT SOFTWARE SOLUTIONS </w:t>
      </w:r>
      <w:r w:rsidR="009C39AA">
        <w:br/>
      </w:r>
      <w:r w:rsidRPr="3DD093A9">
        <w:rPr>
          <w:lang w:val="fr-FR"/>
        </w:rPr>
        <w:t>FOR BUSINESS</w:t>
      </w:r>
    </w:p>
    <w:p w14:paraId="62FE93D2" w14:textId="3A2F5048" w:rsidR="00701C66" w:rsidRPr="00D0432A" w:rsidRDefault="00D0432A" w:rsidP="00D0432A">
      <w:pPr>
        <w:pStyle w:val="Title"/>
        <w:spacing w:line="360" w:lineRule="auto"/>
        <w:jc w:val="both"/>
        <w:rPr>
          <w:rFonts w:eastAsiaTheme="minorEastAsia"/>
          <w:b w:val="0"/>
          <w:color w:val="00594F"/>
          <w:spacing w:val="15"/>
          <w:sz w:val="40"/>
          <w:szCs w:val="40"/>
          <w:lang w:val="fr-FR"/>
        </w:rPr>
      </w:pPr>
      <w:r>
        <w:rPr>
          <w:rFonts w:eastAsiaTheme="minorEastAsia"/>
          <w:b w:val="0"/>
          <w:color w:val="00594F"/>
          <w:spacing w:val="15"/>
          <w:sz w:val="40"/>
          <w:szCs w:val="40"/>
          <w:lang w:val="fr-FR"/>
        </w:rPr>
        <w:t>Module</w:t>
      </w:r>
      <w:r w:rsidR="3DD093A9" w:rsidRPr="00D0432A">
        <w:rPr>
          <w:rFonts w:eastAsiaTheme="minorEastAsia"/>
          <w:b w:val="0"/>
          <w:color w:val="00594F"/>
          <w:spacing w:val="15"/>
          <w:sz w:val="40"/>
          <w:szCs w:val="40"/>
          <w:lang w:val="fr-FR"/>
        </w:rPr>
        <w:t xml:space="preserve"> 7</w:t>
      </w:r>
    </w:p>
    <w:p w14:paraId="60F77E27" w14:textId="4CC90A59" w:rsidR="0007178E" w:rsidRPr="00927A59" w:rsidRDefault="0007178E" w:rsidP="00D0432A">
      <w:pPr>
        <w:pStyle w:val="Title"/>
        <w:spacing w:line="360" w:lineRule="auto"/>
        <w:jc w:val="both"/>
        <w:rPr>
          <w:b w:val="0"/>
          <w:lang w:val="fr-FR"/>
        </w:rPr>
      </w:pPr>
      <w:r w:rsidRPr="3DD093A9">
        <w:rPr>
          <w:rFonts w:eastAsiaTheme="minorEastAsia"/>
          <w:b w:val="0"/>
          <w:color w:val="00594F"/>
          <w:spacing w:val="15"/>
          <w:sz w:val="40"/>
          <w:szCs w:val="40"/>
          <w:lang w:val="fr-FR"/>
        </w:rPr>
        <w:t>WSC2017_TP09_</w:t>
      </w:r>
      <w:r w:rsidR="00D0432A">
        <w:rPr>
          <w:rFonts w:eastAsiaTheme="minorEastAsia"/>
          <w:b w:val="0"/>
          <w:color w:val="00594F"/>
          <w:spacing w:val="15"/>
          <w:sz w:val="40"/>
          <w:szCs w:val="40"/>
          <w:lang w:val="fr-FR"/>
        </w:rPr>
        <w:t>M</w:t>
      </w:r>
      <w:r w:rsidR="006B2820" w:rsidRPr="3DD093A9">
        <w:rPr>
          <w:rFonts w:eastAsiaTheme="minorEastAsia"/>
          <w:b w:val="0"/>
          <w:color w:val="00594F"/>
          <w:spacing w:val="15"/>
          <w:sz w:val="40"/>
          <w:szCs w:val="40"/>
          <w:lang w:val="fr-FR"/>
        </w:rPr>
        <w:t>7</w:t>
      </w:r>
      <w:r w:rsidRPr="3DD093A9">
        <w:rPr>
          <w:rFonts w:eastAsiaTheme="minorEastAsia"/>
          <w:b w:val="0"/>
          <w:color w:val="00594F"/>
          <w:spacing w:val="15"/>
          <w:sz w:val="40"/>
          <w:szCs w:val="40"/>
          <w:lang w:val="fr-FR"/>
        </w:rPr>
        <w:t>_</w:t>
      </w:r>
      <w:r w:rsidR="00D0432A">
        <w:rPr>
          <w:rFonts w:eastAsiaTheme="minorEastAsia"/>
          <w:b w:val="0"/>
          <w:color w:val="00594F"/>
          <w:spacing w:val="15"/>
          <w:sz w:val="40"/>
          <w:szCs w:val="40"/>
          <w:lang w:val="fr-FR"/>
        </w:rPr>
        <w:t>acual</w:t>
      </w:r>
    </w:p>
    <w:p w14:paraId="31CD876E" w14:textId="7FAD2D4D" w:rsidR="007344EC" w:rsidRDefault="007344EC" w:rsidP="00927A59">
      <w:pPr>
        <w:pStyle w:val="Title"/>
        <w:tabs>
          <w:tab w:val="left" w:pos="3501"/>
        </w:tabs>
        <w:rPr>
          <w:rFonts w:ascii="Frutiger LT Com 45 Light" w:hAnsi="Frutiger LT Com 45 Light"/>
          <w:sz w:val="28"/>
          <w:szCs w:val="28"/>
        </w:rPr>
      </w:pPr>
    </w:p>
    <w:p w14:paraId="31AFD0E5" w14:textId="77777777" w:rsidR="0007178E" w:rsidRPr="0007178E" w:rsidRDefault="0007178E" w:rsidP="0007178E">
      <w:pPr>
        <w:rPr>
          <w:lang w:val="en-AU"/>
        </w:rPr>
      </w:pPr>
    </w:p>
    <w:p w14:paraId="11ECF0C2" w14:textId="77777777" w:rsidR="00965198" w:rsidRDefault="00965198" w:rsidP="001C2B30">
      <w:pPr>
        <w:rPr>
          <w:rFonts w:ascii="Frutiger LT Com 45 Light" w:hAnsi="Frutiger LT Com 45 Light"/>
          <w:sz w:val="28"/>
          <w:szCs w:val="28"/>
          <w:lang w:val="en-AU"/>
        </w:rPr>
      </w:pPr>
    </w:p>
    <w:p w14:paraId="49DCEE9C" w14:textId="77777777" w:rsidR="007344EC" w:rsidRDefault="007344EC" w:rsidP="001C2B30">
      <w:pPr>
        <w:rPr>
          <w:rFonts w:ascii="Frutiger LT Com 45 Light" w:hAnsi="Frutiger LT Com 45 Light"/>
          <w:sz w:val="28"/>
          <w:szCs w:val="28"/>
          <w:lang w:val="en-AU"/>
        </w:rPr>
      </w:pPr>
    </w:p>
    <w:p w14:paraId="03FE442C" w14:textId="419DC7C9" w:rsidR="00336548" w:rsidRPr="00D0432A" w:rsidRDefault="00D0432A" w:rsidP="3DD093A9">
      <w:pPr>
        <w:rPr>
          <w:rFonts w:cs="Arial"/>
          <w:sz w:val="24"/>
          <w:szCs w:val="24"/>
          <w:lang w:val="en-AU"/>
        </w:rPr>
      </w:pPr>
      <w:r>
        <w:rPr>
          <w:rFonts w:cs="Arial"/>
          <w:sz w:val="24"/>
          <w:szCs w:val="24"/>
          <w:lang w:val="en-AU"/>
        </w:rPr>
        <w:t>Submitted</w:t>
      </w:r>
      <w:r w:rsidR="3DD093A9" w:rsidRPr="00D0432A">
        <w:rPr>
          <w:rFonts w:cs="Arial"/>
          <w:sz w:val="24"/>
          <w:szCs w:val="24"/>
          <w:lang w:val="en-AU"/>
        </w:rPr>
        <w:t xml:space="preserve"> by:</w:t>
      </w:r>
    </w:p>
    <w:p w14:paraId="4C89F57F" w14:textId="77777777" w:rsidR="007344EC" w:rsidRPr="00D0432A" w:rsidRDefault="3DD093A9" w:rsidP="3DD093A9">
      <w:pPr>
        <w:rPr>
          <w:rFonts w:cs="Arial"/>
          <w:bCs/>
          <w:sz w:val="24"/>
          <w:szCs w:val="24"/>
          <w:lang w:val="en-AU"/>
        </w:rPr>
      </w:pPr>
      <w:r w:rsidRPr="00D0432A">
        <w:rPr>
          <w:rFonts w:eastAsiaTheme="majorEastAsia" w:cs="Arial"/>
          <w:bCs/>
          <w:sz w:val="24"/>
          <w:szCs w:val="24"/>
        </w:rPr>
        <w:t xml:space="preserve">WorldSkills International </w:t>
      </w:r>
      <w:r w:rsidR="005A49EE" w:rsidRPr="00D0432A">
        <w:rPr>
          <w:rFonts w:cs="Arial"/>
          <w:sz w:val="24"/>
          <w:szCs w:val="24"/>
        </w:rPr>
        <w:br/>
      </w:r>
      <w:r w:rsidRPr="00D0432A">
        <w:rPr>
          <w:rFonts w:eastAsiaTheme="majorEastAsia" w:cs="Arial"/>
          <w:bCs/>
          <w:sz w:val="24"/>
          <w:szCs w:val="24"/>
        </w:rPr>
        <w:t>Independent Test Project Design Team</w:t>
      </w:r>
    </w:p>
    <w:p w14:paraId="639BD4BD" w14:textId="77777777" w:rsidR="00336548" w:rsidRPr="00D0432A" w:rsidRDefault="00336548" w:rsidP="001C2B30">
      <w:pPr>
        <w:rPr>
          <w:rFonts w:cs="Arial"/>
          <w:sz w:val="24"/>
          <w:szCs w:val="24"/>
          <w:lang w:val="en-AU"/>
        </w:rPr>
      </w:pPr>
    </w:p>
    <w:p w14:paraId="6C3D3B10" w14:textId="77777777" w:rsidR="00336548" w:rsidRDefault="00336548" w:rsidP="00336548">
      <w:pPr>
        <w:rPr>
          <w:lang w:val="en-AU"/>
        </w:rPr>
      </w:pPr>
    </w:p>
    <w:p w14:paraId="040FBDF1" w14:textId="77777777" w:rsidR="00336548" w:rsidRDefault="00336548" w:rsidP="00336548">
      <w:pPr>
        <w:rPr>
          <w:lang w:val="en-AU"/>
        </w:rPr>
      </w:pPr>
    </w:p>
    <w:p w14:paraId="6AF67408" w14:textId="77777777" w:rsidR="00336548" w:rsidRDefault="00336548" w:rsidP="00336548">
      <w:pPr>
        <w:pStyle w:val="ListBullet"/>
        <w:numPr>
          <w:ilvl w:val="0"/>
          <w:numId w:val="0"/>
        </w:numPr>
        <w:ind w:left="284" w:hanging="284"/>
        <w:rPr>
          <w:lang w:val="en-AU"/>
        </w:rPr>
      </w:pPr>
    </w:p>
    <w:p w14:paraId="0BCE3A90" w14:textId="77777777" w:rsidR="00336548" w:rsidRPr="00336548" w:rsidRDefault="00336548" w:rsidP="00336548">
      <w:pPr>
        <w:pStyle w:val="ListBullet"/>
        <w:numPr>
          <w:ilvl w:val="0"/>
          <w:numId w:val="0"/>
        </w:numPr>
        <w:rPr>
          <w:rFonts w:ascii="Frutiger LT Com 45 Light" w:hAnsi="Frutiger LT Com 45 Light"/>
          <w:lang w:val="en-AU"/>
        </w:rPr>
        <w:sectPr w:rsidR="00336548" w:rsidRPr="00336548" w:rsidSect="001C5F88">
          <w:headerReference w:type="default" r:id="rId8"/>
          <w:footerReference w:type="default" r:id="rId9"/>
          <w:headerReference w:type="first" r:id="rId10"/>
          <w:footerReference w:type="first" r:id="rId11"/>
          <w:pgSz w:w="11906" w:h="16838" w:code="9"/>
          <w:pgMar w:top="1985" w:right="1134" w:bottom="1985" w:left="1134" w:header="567" w:footer="567" w:gutter="0"/>
          <w:cols w:space="708"/>
          <w:titlePg/>
          <w:docGrid w:linePitch="360"/>
        </w:sectPr>
      </w:pPr>
    </w:p>
    <w:p w14:paraId="5093E2D7" w14:textId="77777777" w:rsidR="00C47C3D" w:rsidRDefault="3DD093A9" w:rsidP="00C47C3D">
      <w:pPr>
        <w:pStyle w:val="Heading2"/>
      </w:pPr>
      <w:r>
        <w:lastRenderedPageBreak/>
        <w:t>Contents</w:t>
      </w:r>
    </w:p>
    <w:p w14:paraId="3D4E7A98" w14:textId="77777777" w:rsidR="00C47C3D" w:rsidRDefault="3DD093A9" w:rsidP="00C47C3D">
      <w:r>
        <w:t>This Test Project proposal consists of the following documentation/files:</w:t>
      </w:r>
    </w:p>
    <w:p w14:paraId="06C1DBE9" w14:textId="00FE0366" w:rsidR="00C47C3D" w:rsidRPr="00D0432A" w:rsidRDefault="00C47C3D" w:rsidP="00D0432A">
      <w:pPr>
        <w:pStyle w:val="ListNumber"/>
      </w:pPr>
      <w:r w:rsidRPr="00D0432A">
        <w:t>WSC201</w:t>
      </w:r>
      <w:r w:rsidR="003F39F8" w:rsidRPr="00D0432A">
        <w:t>7</w:t>
      </w:r>
      <w:r w:rsidRPr="00D0432A">
        <w:t>_TP</w:t>
      </w:r>
      <w:r w:rsidR="00C309B5" w:rsidRPr="00D0432A">
        <w:t>09</w:t>
      </w:r>
      <w:r w:rsidRPr="00D0432A">
        <w:t>_</w:t>
      </w:r>
      <w:r w:rsidR="00C309B5" w:rsidRPr="00D0432A">
        <w:t>S</w:t>
      </w:r>
      <w:r w:rsidR="003059F8" w:rsidRPr="00D0432A">
        <w:t>7</w:t>
      </w:r>
      <w:r w:rsidR="000F583A" w:rsidRPr="00D0432A">
        <w:t>_EN.pdf</w:t>
      </w:r>
      <w:r w:rsidR="000F583A" w:rsidRPr="00D0432A">
        <w:tab/>
      </w:r>
      <w:r w:rsidRPr="00D0432A">
        <w:tab/>
      </w:r>
      <w:r w:rsidR="00C309B5" w:rsidRPr="00D0432A">
        <w:tab/>
      </w:r>
      <w:r w:rsidR="0055120C" w:rsidRPr="00D0432A">
        <w:t xml:space="preserve">(Session </w:t>
      </w:r>
      <w:r w:rsidR="00C10B96" w:rsidRPr="00D0432A">
        <w:t>7</w:t>
      </w:r>
      <w:r w:rsidR="00C309B5" w:rsidRPr="00D0432A">
        <w:t xml:space="preserve"> instructions)</w:t>
      </w:r>
    </w:p>
    <w:p w14:paraId="35BBC31F" w14:textId="675578B7" w:rsidR="00530B41" w:rsidRPr="00D0432A" w:rsidRDefault="00D24ECA" w:rsidP="00D0432A">
      <w:pPr>
        <w:pStyle w:val="ListNumber"/>
      </w:pPr>
      <w:r w:rsidRPr="00D0432A">
        <w:t>API_Technical.pdf</w:t>
      </w:r>
      <w:r w:rsidR="00530B41" w:rsidRPr="00D0432A">
        <w:tab/>
        <w:t xml:space="preserve"> </w:t>
      </w:r>
      <w:r w:rsidR="00530B41" w:rsidRPr="00D0432A">
        <w:tab/>
      </w:r>
      <w:r w:rsidR="00530B41" w:rsidRPr="00D0432A">
        <w:tab/>
      </w:r>
      <w:r w:rsidRPr="00D0432A">
        <w:tab/>
      </w:r>
      <w:r w:rsidR="00530B41" w:rsidRPr="00D0432A">
        <w:t>(</w:t>
      </w:r>
      <w:r w:rsidRPr="00D0432A">
        <w:t>Technical documentation for the airline’s API</w:t>
      </w:r>
      <w:r w:rsidR="00530B41" w:rsidRPr="00D0432A">
        <w:t>)</w:t>
      </w:r>
    </w:p>
    <w:p w14:paraId="55438FDF" w14:textId="346B7A8E" w:rsidR="00AA1554" w:rsidRPr="00D0432A" w:rsidRDefault="00D24ECA" w:rsidP="00D0432A">
      <w:pPr>
        <w:pStyle w:val="ListNumber"/>
      </w:pPr>
      <w:r w:rsidRPr="00D0432A">
        <w:t>BusinessClassSeats.png</w:t>
      </w:r>
      <w:r w:rsidR="00AA1554" w:rsidRPr="00D0432A">
        <w:tab/>
        <w:t xml:space="preserve"> </w:t>
      </w:r>
      <w:r w:rsidR="00AA1554" w:rsidRPr="00D0432A">
        <w:tab/>
      </w:r>
      <w:r w:rsidR="00AA1554" w:rsidRPr="00D0432A">
        <w:tab/>
        <w:t>(</w:t>
      </w:r>
      <w:r w:rsidRPr="00D0432A">
        <w:t>Diagram of business class seats on an aircraft</w:t>
      </w:r>
      <w:r w:rsidR="00AA1554" w:rsidRPr="00D0432A">
        <w:t>)</w:t>
      </w:r>
    </w:p>
    <w:p w14:paraId="2C4C7488" w14:textId="5647DA43" w:rsidR="00D24ECA" w:rsidRPr="00D0432A" w:rsidRDefault="00D24ECA" w:rsidP="00D0432A">
      <w:pPr>
        <w:pStyle w:val="ListNumber"/>
      </w:pPr>
      <w:r w:rsidRPr="00D0432A">
        <w:t>FirstClassSeats.png</w:t>
      </w:r>
      <w:r w:rsidRPr="00D0432A">
        <w:tab/>
      </w:r>
      <w:r w:rsidRPr="00D0432A">
        <w:tab/>
      </w:r>
      <w:r w:rsidRPr="00D0432A">
        <w:tab/>
      </w:r>
      <w:r w:rsidRPr="00D0432A">
        <w:tab/>
        <w:t xml:space="preserve">(Diagram of </w:t>
      </w:r>
      <w:r w:rsidR="00C9076E" w:rsidRPr="00D0432A">
        <w:t>first</w:t>
      </w:r>
      <w:r w:rsidRPr="00D0432A">
        <w:t xml:space="preserve"> class seats on an aircraft)</w:t>
      </w:r>
    </w:p>
    <w:p w14:paraId="1D8D1069" w14:textId="22AD2ACE" w:rsidR="005326B7" w:rsidRDefault="005326B7" w:rsidP="00D0432A">
      <w:pPr>
        <w:pStyle w:val="ListNumber"/>
      </w:pPr>
      <w:r w:rsidRPr="00D0432A">
        <w:t>Ame</w:t>
      </w:r>
      <w:r>
        <w:rPr>
          <w:lang w:val="en-US" w:bidi="fa-IR"/>
        </w:rPr>
        <w:t>nities.xlsx</w:t>
      </w:r>
      <w:r>
        <w:rPr>
          <w:lang w:val="en-US" w:bidi="fa-IR"/>
        </w:rPr>
        <w:tab/>
      </w:r>
      <w:r>
        <w:rPr>
          <w:lang w:val="en-US" w:bidi="fa-IR"/>
        </w:rPr>
        <w:tab/>
      </w:r>
      <w:r>
        <w:rPr>
          <w:lang w:val="en-US" w:bidi="fa-IR"/>
        </w:rPr>
        <w:tab/>
      </w:r>
      <w:r>
        <w:rPr>
          <w:lang w:val="en-US" w:bidi="fa-IR"/>
        </w:rPr>
        <w:tab/>
        <w:t>(</w:t>
      </w:r>
      <w:r w:rsidR="00FC6D52">
        <w:rPr>
          <w:lang w:val="en-US" w:bidi="fa-IR"/>
        </w:rPr>
        <w:t>List of amenities for use in the application</w:t>
      </w:r>
      <w:r>
        <w:rPr>
          <w:lang w:val="en-US" w:bidi="fa-IR"/>
        </w:rPr>
        <w:t>)</w:t>
      </w:r>
    </w:p>
    <w:p w14:paraId="2D2C3BCD" w14:textId="77777777" w:rsidR="00C47C3D" w:rsidRDefault="3DD093A9" w:rsidP="00C47C3D">
      <w:pPr>
        <w:pStyle w:val="Heading2"/>
      </w:pPr>
      <w:r>
        <w:t xml:space="preserve">Introduction </w:t>
      </w:r>
    </w:p>
    <w:p w14:paraId="0CF401F8" w14:textId="34DEAB83" w:rsidR="00A2067F" w:rsidRDefault="3DD093A9" w:rsidP="00AF7DF7">
      <w:r w:rsidRPr="3DD093A9">
        <w:rPr>
          <w:lang w:val="en-US"/>
        </w:rPr>
        <w:t xml:space="preserve">For the last session, AMONIC Airlines is asking for a mobile application to both provide general information about the airline and provide limited services of convenience. </w:t>
      </w:r>
      <w:r>
        <w:t>The target platform chosen for this application is Android and an emulator is installed for you to test it.</w:t>
      </w:r>
    </w:p>
    <w:p w14:paraId="7B1CC6A7" w14:textId="0DA84F39" w:rsidR="003C0213" w:rsidRDefault="3DD093A9" w:rsidP="003C0213">
      <w:r>
        <w:t>The following sections are the main functionalities of the application:</w:t>
      </w:r>
    </w:p>
    <w:p w14:paraId="2211EF98" w14:textId="7463318C" w:rsidR="003059F8" w:rsidRDefault="3DD093A9" w:rsidP="00BF7A01">
      <w:pPr>
        <w:pStyle w:val="ListBullet"/>
      </w:pPr>
      <w:r>
        <w:t>Provide public information about the airline and its flights.</w:t>
      </w:r>
    </w:p>
    <w:p w14:paraId="133FABB9" w14:textId="2BD4E996" w:rsidR="003C0213" w:rsidRDefault="3DD093A9" w:rsidP="00BF7A01">
      <w:pPr>
        <w:pStyle w:val="ListBullet"/>
      </w:pPr>
      <w:r>
        <w:t>Process the API technical documentation and provide services provided.</w:t>
      </w:r>
    </w:p>
    <w:p w14:paraId="72066C4C" w14:textId="77777777" w:rsidR="00C47C3D" w:rsidRDefault="3DD093A9" w:rsidP="00C47C3D">
      <w:pPr>
        <w:pStyle w:val="Heading2"/>
      </w:pPr>
      <w:r>
        <w:t>Description of project and tasks</w:t>
      </w:r>
    </w:p>
    <w:p w14:paraId="6ABFFD76" w14:textId="12E09B9C" w:rsidR="00C47C3D" w:rsidRDefault="3DD093A9" w:rsidP="00493FC2">
      <w:r>
        <w:t>In submitting your solution, please make sure the deliverables conform to the basic guidelines drawn out by different departments at AMONIC Airlines:</w:t>
      </w:r>
    </w:p>
    <w:p w14:paraId="6F668EE1" w14:textId="1AE83401" w:rsidR="002E165B" w:rsidRDefault="3DD093A9" w:rsidP="00BF7A01">
      <w:pPr>
        <w:pStyle w:val="ListBullet"/>
      </w:pPr>
      <w:r>
        <w:t>There needs to be consistency in using the provided style guide throughout your work</w:t>
      </w:r>
    </w:p>
    <w:p w14:paraId="7E35866F" w14:textId="6D30E8C3" w:rsidR="00A544D3" w:rsidRDefault="3DD093A9" w:rsidP="00BF7A01">
      <w:pPr>
        <w:pStyle w:val="ListBullet"/>
      </w:pPr>
      <w:r>
        <w:t>All software modules asked for, must have applicable and useful validation and error messages as is expected in the industry.</w:t>
      </w:r>
    </w:p>
    <w:p w14:paraId="3E78ED52" w14:textId="476357BC" w:rsidR="00B65AE5" w:rsidRDefault="002D70D6" w:rsidP="00BF7A01">
      <w:pPr>
        <w:pStyle w:val="ListBullet"/>
      </w:pPr>
      <w:r>
        <w:t>There i</w:t>
      </w:r>
      <w:r w:rsidR="3DD093A9">
        <w:t xml:space="preserve">s an emphasis </w:t>
      </w:r>
      <w:r w:rsidR="00E44570">
        <w:t>to make the mobile application appealing and usable.</w:t>
      </w:r>
    </w:p>
    <w:p w14:paraId="56BA7EF8" w14:textId="2540B553" w:rsidR="00491A90" w:rsidRDefault="3DD093A9" w:rsidP="00BF7A01">
      <w:pPr>
        <w:pStyle w:val="ListBullet"/>
      </w:pPr>
      <w:r>
        <w:t>When using colours to differentiate between rows or records, there needs to be visible clarification on the screen as to what they stand for.</w:t>
      </w:r>
    </w:p>
    <w:p w14:paraId="5955C191" w14:textId="77777777" w:rsidR="004F42F0" w:rsidRDefault="3DD093A9" w:rsidP="00BF7A01">
      <w:pPr>
        <w:pStyle w:val="ListBullet"/>
      </w:pPr>
      <w:r>
        <w:t>The wireframe diagrams provided as part of this document are only suggestions and the solution produced should not in any way mirror what has been pictured.</w:t>
      </w:r>
    </w:p>
    <w:p w14:paraId="53E3C377" w14:textId="09DA4D15" w:rsidR="00D032C0" w:rsidRPr="00C47C3D" w:rsidRDefault="3DD093A9" w:rsidP="00BF7A01">
      <w:pPr>
        <w:pStyle w:val="ListBullet"/>
      </w:pPr>
      <w:r>
        <w:t>Time management is critical to the success of any project and so it is expected of all deliverables to be complete and operational upon delivery.</w:t>
      </w:r>
    </w:p>
    <w:p w14:paraId="539C08E2" w14:textId="77777777" w:rsidR="00C47C3D" w:rsidRDefault="3DD093A9" w:rsidP="00C47C3D">
      <w:pPr>
        <w:pStyle w:val="Heading2"/>
      </w:pPr>
      <w:r>
        <w:t>Instructions to the Competitor</w:t>
      </w:r>
    </w:p>
    <w:p w14:paraId="3CB49015" w14:textId="5A383A16" w:rsidR="00C47C3D" w:rsidRPr="00366A2E" w:rsidRDefault="3DD093A9" w:rsidP="00DF6F4D">
      <w:pPr>
        <w:pStyle w:val="Heading3"/>
      </w:pPr>
      <w:r>
        <w:t>7.1 preparing the api for use</w:t>
      </w:r>
    </w:p>
    <w:p w14:paraId="7608413B" w14:textId="4E988821" w:rsidR="00C47C3D" w:rsidRDefault="3DD093A9" w:rsidP="00CB51A2">
      <w:r>
        <w:t>There’s a pdf file provided by our backend technicians that helps you set up and use the Application Programming Interface (API) in the solution. When finished studying the documents please run the server and make sure that it works as expected.</w:t>
      </w:r>
    </w:p>
    <w:p w14:paraId="706D9B01" w14:textId="77777777" w:rsidR="00B85491" w:rsidRDefault="00B85491" w:rsidP="003B73E2">
      <w:pPr>
        <w:pStyle w:val="Heading3"/>
        <w:jc w:val="center"/>
        <w:rPr>
          <w:noProof/>
          <w:lang w:val="en-US" w:bidi="fa-IR"/>
        </w:rPr>
        <w:sectPr w:rsidR="00B85491" w:rsidSect="00B85491">
          <w:headerReference w:type="default" r:id="rId12"/>
          <w:footerReference w:type="first" r:id="rId13"/>
          <w:pgSz w:w="11906" w:h="16838" w:code="9"/>
          <w:pgMar w:top="1985" w:right="1134" w:bottom="1418" w:left="1134" w:header="567" w:footer="284" w:gutter="0"/>
          <w:cols w:space="708"/>
          <w:docGrid w:linePitch="360"/>
        </w:sectPr>
      </w:pPr>
    </w:p>
    <w:p w14:paraId="45289EDD" w14:textId="77777777" w:rsidR="00B85491" w:rsidRDefault="00B85491" w:rsidP="00B85491">
      <w:pPr>
        <w:pStyle w:val="Heading3"/>
        <w:jc w:val="center"/>
        <w:rPr>
          <w:lang w:val="en-US" w:bidi="fa-IR"/>
        </w:rPr>
      </w:pPr>
      <w:r>
        <w:rPr>
          <w:noProof/>
          <w:lang w:val="en-US" w:bidi="fa-IR"/>
        </w:rPr>
        <w:lastRenderedPageBreak/>
        <w:drawing>
          <wp:inline distT="0" distB="0" distL="0" distR="0" wp14:anchorId="0783C200" wp14:editId="6E4E8888">
            <wp:extent cx="2586038" cy="4945825"/>
            <wp:effectExtent l="0" t="0" r="508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589339" cy="4952139"/>
                    </a:xfrm>
                    <a:prstGeom prst="rect">
                      <a:avLst/>
                    </a:prstGeom>
                  </pic:spPr>
                </pic:pic>
              </a:graphicData>
            </a:graphic>
          </wp:inline>
        </w:drawing>
      </w:r>
    </w:p>
    <w:p w14:paraId="426355A8" w14:textId="77777777" w:rsidR="00B85491" w:rsidRDefault="3DD093A9" w:rsidP="3DD093A9">
      <w:pPr>
        <w:pStyle w:val="Heading3"/>
        <w:rPr>
          <w:lang w:val="en-US" w:bidi="fa-IR"/>
        </w:rPr>
      </w:pPr>
      <w:r w:rsidRPr="3DD093A9">
        <w:rPr>
          <w:lang w:val="en-US" w:bidi="fa-IR"/>
        </w:rPr>
        <w:t xml:space="preserve">7.2 application main menu </w:t>
      </w:r>
    </w:p>
    <w:p w14:paraId="77D9F1E8" w14:textId="77777777" w:rsidR="00B85491" w:rsidRDefault="3DD093A9" w:rsidP="3DD093A9">
      <w:pPr>
        <w:rPr>
          <w:lang w:val="en-US" w:bidi="fa-IR"/>
        </w:rPr>
      </w:pPr>
      <w:r w:rsidRPr="3DD093A9">
        <w:rPr>
          <w:lang w:val="en-US" w:bidi="fa-IR"/>
        </w:rPr>
        <w:t xml:space="preserve">The first screen when the application starts is the main menu. The main menu should have buttons or links that direct the user to other parts of the application. </w:t>
      </w:r>
    </w:p>
    <w:p w14:paraId="7F22565A" w14:textId="77777777" w:rsidR="00B85491" w:rsidRDefault="3DD093A9" w:rsidP="3DD093A9">
      <w:pPr>
        <w:rPr>
          <w:lang w:val="en-US" w:bidi="fa-IR"/>
        </w:rPr>
      </w:pPr>
      <w:r w:rsidRPr="3DD093A9">
        <w:rPr>
          <w:lang w:val="en-US" w:bidi="fa-IR"/>
        </w:rPr>
        <w:t>The menu items for the first menu are as follows:</w:t>
      </w:r>
    </w:p>
    <w:p w14:paraId="6357AB50" w14:textId="77777777" w:rsidR="00B85491" w:rsidRDefault="3DD093A9" w:rsidP="00D0432A">
      <w:pPr>
        <w:pStyle w:val="ListBullet"/>
        <w:rPr>
          <w:lang w:val="en-US" w:bidi="fa-IR"/>
        </w:rPr>
      </w:pPr>
      <w:r w:rsidRPr="3DD093A9">
        <w:rPr>
          <w:lang w:val="en-US" w:bidi="fa-IR"/>
        </w:rPr>
        <w:t>Search Flights: helps the user find the correct flight and find information on them.</w:t>
      </w:r>
    </w:p>
    <w:p w14:paraId="3553F634" w14:textId="7C810CE6" w:rsidR="00B85491" w:rsidRDefault="3DD093A9" w:rsidP="00D0432A">
      <w:pPr>
        <w:pStyle w:val="ListBullet"/>
        <w:rPr>
          <w:lang w:val="en-US" w:bidi="fa-IR"/>
        </w:rPr>
      </w:pPr>
      <w:r w:rsidRPr="3DD093A9">
        <w:rPr>
          <w:lang w:val="en-US" w:bidi="fa-IR"/>
        </w:rPr>
        <w:t xml:space="preserve">Reserve Seat: allows business and first class passengers reserve their seat on their flight </w:t>
      </w:r>
    </w:p>
    <w:p w14:paraId="7DD8E0F1" w14:textId="1DC6BC71" w:rsidR="003C5F45" w:rsidRDefault="3DD093A9" w:rsidP="00D0432A">
      <w:pPr>
        <w:pStyle w:val="ListBullet"/>
        <w:rPr>
          <w:lang w:val="en-US" w:bidi="fa-IR"/>
        </w:rPr>
      </w:pPr>
      <w:r w:rsidRPr="3DD093A9">
        <w:rPr>
          <w:lang w:val="en-US" w:bidi="fa-IR"/>
        </w:rPr>
        <w:t>Amenities: gives the user a sense of what amenities are offered to improve their flight experience.</w:t>
      </w:r>
    </w:p>
    <w:p w14:paraId="4AB05362" w14:textId="72310D49" w:rsidR="002C6442" w:rsidRPr="006C50C2" w:rsidRDefault="3DD093A9" w:rsidP="00D0432A">
      <w:pPr>
        <w:pStyle w:val="ListBullet"/>
        <w:rPr>
          <w:lang w:val="en-US" w:bidi="fa-IR"/>
        </w:rPr>
      </w:pPr>
      <w:r w:rsidRPr="3DD093A9">
        <w:rPr>
          <w:lang w:val="en-US" w:bidi="fa-IR"/>
        </w:rPr>
        <w:t>About our Airline: will let the user find out more information about our airline and how we operate.</w:t>
      </w:r>
    </w:p>
    <w:p w14:paraId="70EF9EA8" w14:textId="46A99189" w:rsidR="00B85491" w:rsidRDefault="00B85491" w:rsidP="00B85491">
      <w:pPr>
        <w:jc w:val="center"/>
        <w:rPr>
          <w:lang w:val="en-US" w:bidi="fa-IR"/>
        </w:rPr>
      </w:pPr>
      <w:r>
        <w:rPr>
          <w:noProof/>
          <w:lang w:val="en-US" w:bidi="fa-IR"/>
        </w:rPr>
        <w:drawing>
          <wp:inline distT="0" distB="0" distL="0" distR="0" wp14:anchorId="7B9213BA" wp14:editId="37DB0EE1">
            <wp:extent cx="2626621" cy="5023017"/>
            <wp:effectExtent l="0" t="0" r="254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37859" cy="5044508"/>
                    </a:xfrm>
                    <a:prstGeom prst="rect">
                      <a:avLst/>
                    </a:prstGeom>
                  </pic:spPr>
                </pic:pic>
              </a:graphicData>
            </a:graphic>
          </wp:inline>
        </w:drawing>
      </w:r>
    </w:p>
    <w:p w14:paraId="72410A43" w14:textId="457BB086" w:rsidR="00B85491" w:rsidRDefault="3DD093A9" w:rsidP="3DD093A9">
      <w:pPr>
        <w:pStyle w:val="Heading3"/>
        <w:rPr>
          <w:noProof/>
          <w:lang w:val="en-US" w:bidi="fa-IR"/>
        </w:rPr>
      </w:pPr>
      <w:r w:rsidRPr="3DD093A9">
        <w:rPr>
          <w:lang w:val="en-US" w:bidi="fa-IR"/>
        </w:rPr>
        <w:t>7.3</w:t>
      </w:r>
      <w:r w:rsidRPr="3DD093A9">
        <w:rPr>
          <w:noProof/>
          <w:lang w:val="en-US" w:bidi="fa-IR"/>
        </w:rPr>
        <w:t xml:space="preserve"> About Amonic airlines</w:t>
      </w:r>
    </w:p>
    <w:p w14:paraId="352FD621" w14:textId="571C77BC" w:rsidR="00B85491" w:rsidRDefault="3DD093A9" w:rsidP="3DD093A9">
      <w:pPr>
        <w:rPr>
          <w:lang w:val="en-US" w:bidi="fa-IR"/>
        </w:rPr>
      </w:pPr>
      <w:r w:rsidRPr="3DD093A9">
        <w:rPr>
          <w:lang w:val="en-US" w:bidi="fa-IR"/>
        </w:rPr>
        <w:t xml:space="preserve">As a new airline operating routes in the region, it is very important to provide information about the airline and how it operates. </w:t>
      </w:r>
    </w:p>
    <w:p w14:paraId="5C22E5E7" w14:textId="05969397" w:rsidR="001F2399" w:rsidRDefault="3DD093A9" w:rsidP="3DD093A9">
      <w:pPr>
        <w:rPr>
          <w:lang w:val="en-US" w:bidi="fa-IR"/>
        </w:rPr>
      </w:pPr>
      <w:r w:rsidRPr="3DD093A9">
        <w:rPr>
          <w:lang w:val="en-US" w:bidi="fa-IR"/>
        </w:rPr>
        <w:t>One of the documents at your possession provides all the information the airline needs to your to present to the client.</w:t>
      </w:r>
    </w:p>
    <w:p w14:paraId="7CA8C299" w14:textId="07C792BE" w:rsidR="001F2399" w:rsidRDefault="3DD093A9" w:rsidP="3DD093A9">
      <w:pPr>
        <w:rPr>
          <w:lang w:val="en-US" w:bidi="fa-IR"/>
        </w:rPr>
      </w:pPr>
      <w:r w:rsidRPr="3DD093A9">
        <w:rPr>
          <w:lang w:val="en-US" w:bidi="fa-IR"/>
        </w:rPr>
        <w:t>Feel free to use other graphics and other visual elements to make this presentation of information more appealing.</w:t>
      </w:r>
    </w:p>
    <w:p w14:paraId="01E03456" w14:textId="77777777" w:rsidR="00182E0D" w:rsidRDefault="00182E0D" w:rsidP="00182E0D">
      <w:pPr>
        <w:pStyle w:val="Heading3"/>
        <w:jc w:val="center"/>
        <w:rPr>
          <w:lang w:val="en-US" w:bidi="fa-IR"/>
        </w:rPr>
      </w:pPr>
      <w:r w:rsidRPr="00182E0D">
        <w:rPr>
          <w:noProof/>
          <w:lang w:val="en-US" w:bidi="fa-IR"/>
        </w:rPr>
        <w:lastRenderedPageBreak/>
        <w:drawing>
          <wp:inline distT="0" distB="0" distL="0" distR="0" wp14:anchorId="61ABB8A2" wp14:editId="5AA1C32A">
            <wp:extent cx="2587087" cy="4942935"/>
            <wp:effectExtent l="0" t="0" r="3810" b="0"/>
            <wp:docPr id="13" name="Picture 13" descr="C:\Users\user\OneDrive\سوالات فارسی\Amoni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OneDrive\سوالات فارسی\Amonites.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03393" cy="4974089"/>
                    </a:xfrm>
                    <a:prstGeom prst="rect">
                      <a:avLst/>
                    </a:prstGeom>
                    <a:noFill/>
                    <a:ln>
                      <a:noFill/>
                    </a:ln>
                  </pic:spPr>
                </pic:pic>
              </a:graphicData>
            </a:graphic>
          </wp:inline>
        </w:drawing>
      </w:r>
    </w:p>
    <w:p w14:paraId="2D701090" w14:textId="097252D4" w:rsidR="003C5F45" w:rsidRDefault="3DD093A9" w:rsidP="3DD093A9">
      <w:pPr>
        <w:pStyle w:val="Heading3"/>
        <w:rPr>
          <w:lang w:val="en-US" w:bidi="fa-IR"/>
        </w:rPr>
      </w:pPr>
      <w:r w:rsidRPr="3DD093A9">
        <w:rPr>
          <w:lang w:val="en-US" w:bidi="fa-IR"/>
        </w:rPr>
        <w:t>7.4 listing of amenities</w:t>
      </w:r>
    </w:p>
    <w:p w14:paraId="0F5EC786" w14:textId="10BFF859" w:rsidR="006B29F4" w:rsidRDefault="3DD093A9" w:rsidP="3DD093A9">
      <w:pPr>
        <w:rPr>
          <w:lang w:val="en-US" w:bidi="fa-IR"/>
        </w:rPr>
      </w:pPr>
      <w:r w:rsidRPr="3DD093A9">
        <w:rPr>
          <w:lang w:val="en-US" w:bidi="fa-IR"/>
        </w:rPr>
        <w:t>The file “Amenities.xlsx” has the list of all the amenities the airline provides. It is important to have it displayed in a way that is clear and easy to read.</w:t>
      </w:r>
    </w:p>
    <w:p w14:paraId="0DF3E589" w14:textId="69A0741B" w:rsidR="00182E0D" w:rsidRDefault="3DD093A9" w:rsidP="3DD093A9">
      <w:pPr>
        <w:rPr>
          <w:lang w:val="en-US" w:bidi="fa-IR"/>
        </w:rPr>
      </w:pPr>
      <w:r w:rsidRPr="3DD093A9">
        <w:rPr>
          <w:lang w:val="en-US" w:bidi="fa-IR"/>
        </w:rPr>
        <w:t>Feel free to use icons and other graphical assets to improve the aesthetics.</w:t>
      </w:r>
    </w:p>
    <w:p w14:paraId="4B9318EF" w14:textId="4550EB74" w:rsidR="00014FE7" w:rsidRDefault="00957FF5" w:rsidP="00182E0D">
      <w:pPr>
        <w:rPr>
          <w:lang w:val="en-US" w:bidi="fa-IR"/>
        </w:rPr>
      </w:pPr>
      <w:r>
        <w:rPr>
          <w:noProof/>
          <w:lang w:val="en-US" w:bidi="fa-IR"/>
        </w:rPr>
        <w:drawing>
          <wp:inline distT="0" distB="0" distL="0" distR="0" wp14:anchorId="5AA60480" wp14:editId="1CDB3001">
            <wp:extent cx="2579298" cy="4932521"/>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90377" cy="4953709"/>
                    </a:xfrm>
                    <a:prstGeom prst="rect">
                      <a:avLst/>
                    </a:prstGeom>
                  </pic:spPr>
                </pic:pic>
              </a:graphicData>
            </a:graphic>
          </wp:inline>
        </w:drawing>
      </w:r>
    </w:p>
    <w:p w14:paraId="4C65A0C0" w14:textId="02DCFDC4" w:rsidR="00957FF5" w:rsidRDefault="3DD093A9" w:rsidP="3DD093A9">
      <w:pPr>
        <w:pStyle w:val="Heading3"/>
        <w:rPr>
          <w:lang w:val="en-US" w:bidi="fa-IR"/>
        </w:rPr>
      </w:pPr>
      <w:r w:rsidRPr="3DD093A9">
        <w:rPr>
          <w:lang w:val="en-US" w:bidi="fa-IR"/>
        </w:rPr>
        <w:t>7.5 Searching for flights</w:t>
      </w:r>
    </w:p>
    <w:p w14:paraId="72FFFB3A" w14:textId="17B838B8" w:rsidR="00957FF5" w:rsidRDefault="3DD093A9" w:rsidP="3DD093A9">
      <w:pPr>
        <w:rPr>
          <w:lang w:val="en-US" w:bidi="fa-IR"/>
        </w:rPr>
      </w:pPr>
      <w:r w:rsidRPr="3DD093A9">
        <w:rPr>
          <w:lang w:val="en-US" w:bidi="fa-IR"/>
        </w:rPr>
        <w:t xml:space="preserve">In this section of the application, the application will provide a way for the users to look to see if the airline has flights on specific dates. </w:t>
      </w:r>
    </w:p>
    <w:p w14:paraId="44C62344" w14:textId="09DF42B7" w:rsidR="00675DF8" w:rsidRDefault="3DD093A9" w:rsidP="3DD093A9">
      <w:pPr>
        <w:rPr>
          <w:lang w:val="en-US" w:bidi="fa-IR"/>
        </w:rPr>
      </w:pPr>
      <w:r w:rsidRPr="3DD093A9">
        <w:rPr>
          <w:lang w:val="en-US" w:bidi="fa-IR"/>
        </w:rPr>
        <w:t>The data for this section is extracted by using methods on the API described in the relevant technical documentation.</w:t>
      </w:r>
    </w:p>
    <w:p w14:paraId="550F2A4A" w14:textId="1293C75F" w:rsidR="00675DF8" w:rsidRDefault="3DD093A9" w:rsidP="3DD093A9">
      <w:pPr>
        <w:rPr>
          <w:lang w:val="en-US" w:bidi="fa-IR"/>
        </w:rPr>
      </w:pPr>
      <w:r w:rsidRPr="3DD093A9">
        <w:rPr>
          <w:lang w:val="en-US" w:bidi="fa-IR"/>
        </w:rPr>
        <w:t>The search parameters are as follows:</w:t>
      </w:r>
    </w:p>
    <w:p w14:paraId="48394195" w14:textId="77777777" w:rsidR="00675DF8" w:rsidRDefault="3DD093A9" w:rsidP="00D0432A">
      <w:pPr>
        <w:pStyle w:val="ListBullet"/>
        <w:rPr>
          <w:lang w:val="en-US" w:bidi="fa-IR"/>
        </w:rPr>
      </w:pPr>
      <w:r w:rsidRPr="3DD093A9">
        <w:rPr>
          <w:lang w:val="en-US" w:bidi="fa-IR"/>
        </w:rPr>
        <w:t>From is a combo list of the airports the airline uses as departure points.</w:t>
      </w:r>
    </w:p>
    <w:p w14:paraId="40D05171" w14:textId="5EEFFB39" w:rsidR="00675DF8" w:rsidRDefault="3DD093A9" w:rsidP="00D0432A">
      <w:pPr>
        <w:pStyle w:val="ListBullet"/>
        <w:rPr>
          <w:lang w:val="en-US" w:bidi="fa-IR"/>
        </w:rPr>
      </w:pPr>
      <w:r w:rsidRPr="3DD093A9">
        <w:rPr>
          <w:lang w:val="en-US" w:bidi="fa-IR"/>
        </w:rPr>
        <w:t>To is a combo list of the airports the airline has flights to from the source airport.</w:t>
      </w:r>
    </w:p>
    <w:p w14:paraId="29B7319B" w14:textId="4CCE0FCE" w:rsidR="004E02D3" w:rsidRDefault="3DD093A9" w:rsidP="00D0432A">
      <w:pPr>
        <w:pStyle w:val="ListBullet"/>
        <w:rPr>
          <w:lang w:val="en-US" w:bidi="fa-IR"/>
        </w:rPr>
        <w:sectPr w:rsidR="004E02D3" w:rsidSect="00B85491">
          <w:pgSz w:w="11906" w:h="16838" w:code="9"/>
          <w:pgMar w:top="1985" w:right="1134" w:bottom="1418" w:left="1134" w:header="567" w:footer="284" w:gutter="0"/>
          <w:cols w:num="2" w:space="708"/>
          <w:docGrid w:linePitch="360"/>
        </w:sectPr>
      </w:pPr>
      <w:r w:rsidRPr="3DD093A9">
        <w:rPr>
          <w:lang w:val="en-US" w:bidi="fa-IR"/>
        </w:rPr>
        <w:t>The date also needs to be specified for the search functionality to work.</w:t>
      </w:r>
      <w:bookmarkStart w:id="0" w:name="_GoBack"/>
      <w:bookmarkEnd w:id="0"/>
    </w:p>
    <w:p w14:paraId="61649DC2" w14:textId="342E042A" w:rsidR="004E02D3" w:rsidRDefault="004E02D3" w:rsidP="004E02D3">
      <w:pPr>
        <w:rPr>
          <w:lang w:val="en-US" w:bidi="fa-IR"/>
        </w:rPr>
        <w:sectPr w:rsidR="004E02D3" w:rsidSect="004E02D3">
          <w:type w:val="continuous"/>
          <w:pgSz w:w="11906" w:h="16838" w:code="9"/>
          <w:pgMar w:top="1985" w:right="1134" w:bottom="1418" w:left="1134" w:header="567" w:footer="284" w:gutter="0"/>
          <w:cols w:space="708"/>
          <w:docGrid w:linePitch="360"/>
        </w:sectPr>
      </w:pPr>
    </w:p>
    <w:p w14:paraId="5DD2D79B" w14:textId="77777777" w:rsidR="004E02D3" w:rsidRDefault="004E02D3" w:rsidP="004E02D3">
      <w:pPr>
        <w:jc w:val="center"/>
        <w:rPr>
          <w:lang w:val="en-US" w:bidi="fa-IR"/>
        </w:rPr>
        <w:sectPr w:rsidR="004E02D3" w:rsidSect="004E02D3">
          <w:type w:val="continuous"/>
          <w:pgSz w:w="11906" w:h="16838" w:code="9"/>
          <w:pgMar w:top="1985" w:right="1134" w:bottom="1418" w:left="1134" w:header="567" w:footer="284" w:gutter="0"/>
          <w:cols w:space="708"/>
          <w:docGrid w:linePitch="360"/>
        </w:sectPr>
      </w:pPr>
      <w:r>
        <w:rPr>
          <w:noProof/>
          <w:lang w:val="en-US" w:bidi="fa-IR"/>
        </w:rPr>
        <w:lastRenderedPageBreak/>
        <w:drawing>
          <wp:inline distT="0" distB="0" distL="0" distR="0" wp14:anchorId="283770E1" wp14:editId="3F995838">
            <wp:extent cx="2535315" cy="48480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35315" cy="4848045"/>
                    </a:xfrm>
                    <a:prstGeom prst="rect">
                      <a:avLst/>
                    </a:prstGeom>
                  </pic:spPr>
                </pic:pic>
              </a:graphicData>
            </a:graphic>
          </wp:inline>
        </w:drawing>
      </w:r>
    </w:p>
    <w:p w14:paraId="2A7642FA" w14:textId="6410CC44" w:rsidR="004E02D3" w:rsidRDefault="3DD093A9" w:rsidP="3DD093A9">
      <w:pPr>
        <w:pStyle w:val="Heading3"/>
        <w:rPr>
          <w:lang w:val="en-US" w:bidi="fa-IR"/>
        </w:rPr>
      </w:pPr>
      <w:r w:rsidRPr="3DD093A9">
        <w:rPr>
          <w:lang w:val="en-US" w:bidi="fa-IR"/>
        </w:rPr>
        <w:t>7.6 seat reservation</w:t>
      </w:r>
    </w:p>
    <w:p w14:paraId="3525EC13" w14:textId="6304AB69" w:rsidR="00B312F1" w:rsidRDefault="3DD093A9" w:rsidP="3DD093A9">
      <w:pPr>
        <w:rPr>
          <w:lang w:val="en-US" w:bidi="fa-IR"/>
        </w:rPr>
      </w:pPr>
      <w:r w:rsidRPr="3DD093A9">
        <w:rPr>
          <w:lang w:val="en-US" w:bidi="fa-IR"/>
        </w:rPr>
        <w:t>AMONIC Airlines is asking for an interface to enable their business and first class passengers to reserve their seats on the mobile application. Please refer to the technical documentation for the API to get more information on how to obtain backend information on the seating.</w:t>
      </w:r>
    </w:p>
    <w:p w14:paraId="737927AA" w14:textId="0DFCC533" w:rsidR="00EE6077" w:rsidRDefault="3DD093A9" w:rsidP="3DD093A9">
      <w:pPr>
        <w:rPr>
          <w:lang w:val="en-US" w:bidi="fa-IR"/>
        </w:rPr>
      </w:pPr>
      <w:r w:rsidRPr="3DD093A9">
        <w:rPr>
          <w:lang w:val="en-US" w:bidi="fa-IR"/>
        </w:rPr>
        <w:t xml:space="preserve"> Here is what is envisioned to be included as part of this task:</w:t>
      </w:r>
    </w:p>
    <w:p w14:paraId="1BF8887E" w14:textId="127B8C95" w:rsidR="00CD1808" w:rsidRDefault="3DD093A9" w:rsidP="00D0432A">
      <w:pPr>
        <w:pStyle w:val="ListBullet"/>
        <w:rPr>
          <w:lang w:val="en-US" w:bidi="fa-IR"/>
        </w:rPr>
      </w:pPr>
      <w:r w:rsidRPr="3DD093A9">
        <w:rPr>
          <w:lang w:val="en-US" w:bidi="fa-IR"/>
        </w:rPr>
        <w:t>The ticket number is requested and once submitted, based on the cabin type, the application will do one these:</w:t>
      </w:r>
    </w:p>
    <w:p w14:paraId="04740C66" w14:textId="47FE756F" w:rsidR="00B312F1" w:rsidRDefault="3DD093A9" w:rsidP="00D0432A">
      <w:pPr>
        <w:pStyle w:val="ListBullet2"/>
        <w:rPr>
          <w:lang w:val="en-US" w:bidi="fa-IR"/>
        </w:rPr>
      </w:pPr>
      <w:r w:rsidRPr="3DD093A9">
        <w:rPr>
          <w:lang w:val="en-US" w:bidi="fa-IR"/>
        </w:rPr>
        <w:t>If the cabin type is business, an image of the aircraft with business class seats is displayed to the user. They can then choose one of the seats to reserve by touching them.</w:t>
      </w:r>
    </w:p>
    <w:p w14:paraId="72525EAD" w14:textId="55345B6C" w:rsidR="00B312F1" w:rsidRDefault="3DD093A9" w:rsidP="00D0432A">
      <w:pPr>
        <w:pStyle w:val="ListBullet2"/>
        <w:rPr>
          <w:lang w:val="en-US" w:bidi="fa-IR"/>
        </w:rPr>
      </w:pPr>
      <w:r w:rsidRPr="3DD093A9">
        <w:rPr>
          <w:lang w:val="en-US" w:bidi="fa-IR"/>
        </w:rPr>
        <w:t>If the cabin type is first class, an image of the aircraft with first class seats is displayed. The user can then choose of the seats to reserve by touching them.</w:t>
      </w:r>
    </w:p>
    <w:p w14:paraId="50604D78" w14:textId="39F7D2EF" w:rsidR="00B312F1" w:rsidRDefault="3DD093A9" w:rsidP="00D0432A">
      <w:pPr>
        <w:pStyle w:val="ListBullet2"/>
        <w:rPr>
          <w:lang w:val="en-US" w:bidi="fa-IR"/>
        </w:rPr>
      </w:pPr>
      <w:r w:rsidRPr="3DD093A9">
        <w:rPr>
          <w:lang w:val="en-US" w:bidi="fa-IR"/>
        </w:rPr>
        <w:t>If the cabin type is neither business nor first class, seat reservation will not be available to the user, an appropriate message will be displayed to inform them.</w:t>
      </w:r>
    </w:p>
    <w:p w14:paraId="66E95637" w14:textId="098477D8" w:rsidR="00B312F1" w:rsidRDefault="3DD093A9" w:rsidP="00D0432A">
      <w:pPr>
        <w:pStyle w:val="ListBullet2"/>
        <w:rPr>
          <w:lang w:val="en-US" w:bidi="fa-IR"/>
        </w:rPr>
      </w:pPr>
      <w:r w:rsidRPr="3DD093A9">
        <w:rPr>
          <w:lang w:val="en-US" w:bidi="fa-IR"/>
        </w:rPr>
        <w:t>If there has been a seat already retained for the ticket, the user may not reserve anymore. The application will need to show the user the current seat on record for the ticket.</w:t>
      </w:r>
    </w:p>
    <w:p w14:paraId="642B0FDC" w14:textId="47F591C6" w:rsidR="00B312F1" w:rsidRDefault="3DD093A9" w:rsidP="00D0432A">
      <w:pPr>
        <w:pStyle w:val="ListBullet2"/>
        <w:rPr>
          <w:lang w:val="en-US" w:bidi="fa-IR"/>
        </w:rPr>
      </w:pPr>
      <w:r w:rsidRPr="3DD093A9">
        <w:rPr>
          <w:lang w:val="en-US" w:bidi="fa-IR"/>
        </w:rPr>
        <w:t>Each seat can only be reserved for one passenger. Passengers can’t share seats.</w:t>
      </w:r>
    </w:p>
    <w:p w14:paraId="32E63A00" w14:textId="7A1D8DBB" w:rsidR="0048175A" w:rsidRDefault="3DD093A9" w:rsidP="00D0432A">
      <w:pPr>
        <w:pStyle w:val="ListBullet"/>
        <w:rPr>
          <w:lang w:val="en-US" w:bidi="fa-IR"/>
        </w:rPr>
      </w:pPr>
      <w:r w:rsidRPr="3DD093A9">
        <w:rPr>
          <w:lang w:val="en-US" w:bidi="fa-IR"/>
        </w:rPr>
        <w:t>Once a seat is selected (touched) to be reserved, an appropriate message will tell the user the status of the booking.</w:t>
      </w:r>
    </w:p>
    <w:p w14:paraId="5AD3414F" w14:textId="6F9D2279" w:rsidR="0048175A" w:rsidRPr="00CD1808" w:rsidRDefault="0048175A" w:rsidP="0048175A">
      <w:pPr>
        <w:pStyle w:val="ListParagraph"/>
        <w:rPr>
          <w:lang w:val="en-US" w:bidi="fa-IR"/>
        </w:rPr>
      </w:pPr>
    </w:p>
    <w:sectPr w:rsidR="0048175A" w:rsidRPr="00CD1808" w:rsidSect="00B56604">
      <w:type w:val="continuous"/>
      <w:pgSz w:w="11906" w:h="16838" w:code="9"/>
      <w:pgMar w:top="1985" w:right="1134" w:bottom="1418" w:left="1134" w:header="567"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AFCB8B" w14:textId="77777777" w:rsidR="004D12D2" w:rsidRDefault="004D12D2" w:rsidP="00313492">
      <w:r>
        <w:separator/>
      </w:r>
    </w:p>
    <w:p w14:paraId="69208AEE" w14:textId="77777777" w:rsidR="004D12D2" w:rsidRDefault="004D12D2" w:rsidP="00313492"/>
    <w:p w14:paraId="207EBAFB" w14:textId="77777777" w:rsidR="004D12D2" w:rsidRDefault="004D12D2"/>
  </w:endnote>
  <w:endnote w:type="continuationSeparator" w:id="0">
    <w:p w14:paraId="52692227" w14:textId="77777777" w:rsidR="004D12D2" w:rsidRDefault="004D12D2" w:rsidP="00313492">
      <w:r>
        <w:continuationSeparator/>
      </w:r>
    </w:p>
    <w:p w14:paraId="26501B12" w14:textId="77777777" w:rsidR="004D12D2" w:rsidRDefault="004D12D2" w:rsidP="00313492"/>
    <w:p w14:paraId="6A2B4067" w14:textId="77777777" w:rsidR="004D12D2" w:rsidRDefault="004D12D2"/>
  </w:endnote>
  <w:endnote w:type="continuationNotice" w:id="1">
    <w:p w14:paraId="33B00065" w14:textId="77777777" w:rsidR="004D12D2" w:rsidRDefault="004D12D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Frutiger LT Com 45 Light">
    <w:altName w:val="Arial"/>
    <w:panose1 w:val="020B0303030504020204"/>
    <w:charset w:val="00"/>
    <w:family w:val="swiss"/>
    <w:pitch w:val="variable"/>
    <w:sig w:usb0="800000A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930" w:type="dxa"/>
      <w:tblBorders>
        <w:top w:val="single" w:sz="48" w:space="0" w:color="97D700"/>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4196"/>
      <w:gridCol w:w="1537"/>
      <w:gridCol w:w="4197"/>
    </w:tblGrid>
    <w:tr w:rsidR="004C4F2A" w:rsidRPr="00893901" w14:paraId="6FC366B6" w14:textId="77777777" w:rsidTr="3DD093A9">
      <w:tc>
        <w:tcPr>
          <w:tcW w:w="4073" w:type="dxa"/>
          <w:vAlign w:val="center"/>
          <w:hideMark/>
        </w:tcPr>
        <w:p w14:paraId="71D42E6B" w14:textId="64CD05D5" w:rsidR="004C4F2A" w:rsidRPr="00893901" w:rsidRDefault="00D0432A" w:rsidP="006B2820">
          <w:pPr>
            <w:pStyle w:val="Footer"/>
          </w:pPr>
          <w:r>
            <w:rPr>
              <w:noProof/>
              <w:lang w:val="en-US" w:bidi="fa-IR"/>
            </w:rPr>
            <w:t>WSC2017_TP09_M</w:t>
          </w:r>
          <w:r w:rsidR="006B2820">
            <w:rPr>
              <w:noProof/>
              <w:lang w:val="en-US" w:bidi="fa-IR"/>
            </w:rPr>
            <w:t>7</w:t>
          </w:r>
          <w:r w:rsidR="004C4F2A" w:rsidRPr="007344EC">
            <w:rPr>
              <w:noProof/>
              <w:lang w:val="en-US" w:bidi="fa-IR"/>
            </w:rPr>
            <w:t>_</w:t>
          </w:r>
          <w:r>
            <w:rPr>
              <w:noProof/>
              <w:lang w:val="en-US" w:bidi="fa-IR"/>
            </w:rPr>
            <w:t>actual</w:t>
          </w:r>
        </w:p>
      </w:tc>
      <w:tc>
        <w:tcPr>
          <w:tcW w:w="1492" w:type="dxa"/>
          <w:vAlign w:val="center"/>
          <w:hideMark/>
        </w:tcPr>
        <w:p w14:paraId="7405B627" w14:textId="77777777" w:rsidR="004C4F2A" w:rsidRPr="00893901" w:rsidRDefault="3DD093A9" w:rsidP="00300343">
          <w:pPr>
            <w:pStyle w:val="Footer"/>
            <w:jc w:val="center"/>
          </w:pPr>
          <w:r>
            <w:t>Version: 1.0</w:t>
          </w:r>
        </w:p>
        <w:p w14:paraId="1A29FCF7" w14:textId="43E49611" w:rsidR="004C4F2A" w:rsidRPr="00893901" w:rsidRDefault="3DD093A9" w:rsidP="007D46F3">
          <w:pPr>
            <w:pStyle w:val="Footer"/>
            <w:jc w:val="center"/>
          </w:pPr>
          <w:r>
            <w:t>Date: 25.08.17</w:t>
          </w:r>
        </w:p>
      </w:tc>
      <w:tc>
        <w:tcPr>
          <w:tcW w:w="4074" w:type="dxa"/>
          <w:vAlign w:val="center"/>
          <w:hideMark/>
        </w:tcPr>
        <w:p w14:paraId="57DA60E0" w14:textId="10A411F1" w:rsidR="004C4F2A" w:rsidRPr="00893901" w:rsidRDefault="004C4F2A" w:rsidP="00300343">
          <w:pPr>
            <w:pStyle w:val="Footer"/>
            <w:jc w:val="right"/>
          </w:pPr>
          <w:r w:rsidRPr="3DD093A9">
            <w:rPr>
              <w:noProof/>
            </w:rPr>
            <w:fldChar w:fldCharType="begin"/>
          </w:r>
          <w:r w:rsidRPr="3DD093A9">
            <w:rPr>
              <w:noProof/>
            </w:rPr>
            <w:instrText xml:space="preserve"> PAGE   \* MERGEFORMAT </w:instrText>
          </w:r>
          <w:r w:rsidRPr="3DD093A9">
            <w:rPr>
              <w:noProof/>
            </w:rPr>
            <w:fldChar w:fldCharType="separate"/>
          </w:r>
          <w:r w:rsidR="00BF7A01">
            <w:rPr>
              <w:noProof/>
            </w:rPr>
            <w:t>5</w:t>
          </w:r>
          <w:r w:rsidRPr="3DD093A9">
            <w:rPr>
              <w:noProof/>
            </w:rPr>
            <w:fldChar w:fldCharType="end"/>
          </w:r>
          <w:r w:rsidR="3DD093A9">
            <w:t xml:space="preserve"> of </w:t>
          </w:r>
          <w:r w:rsidRPr="3DD093A9">
            <w:rPr>
              <w:noProof/>
            </w:rPr>
            <w:fldChar w:fldCharType="begin"/>
          </w:r>
          <w:r w:rsidRPr="3DD093A9">
            <w:rPr>
              <w:noProof/>
            </w:rPr>
            <w:instrText xml:space="preserve"> NUMPAGES   \* MERGEFORMAT </w:instrText>
          </w:r>
          <w:r w:rsidRPr="3DD093A9">
            <w:rPr>
              <w:noProof/>
            </w:rPr>
            <w:fldChar w:fldCharType="separate"/>
          </w:r>
          <w:r w:rsidR="00BF7A01">
            <w:rPr>
              <w:noProof/>
            </w:rPr>
            <w:t>5</w:t>
          </w:r>
          <w:r w:rsidRPr="3DD093A9">
            <w:rPr>
              <w:noProof/>
            </w:rPr>
            <w:fldChar w:fldCharType="end"/>
          </w:r>
        </w:p>
      </w:tc>
    </w:tr>
  </w:tbl>
  <w:p w14:paraId="36483F31" w14:textId="77777777" w:rsidR="004C4F2A" w:rsidRDefault="004C4F2A" w:rsidP="003003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AD35CB" w14:textId="3FD1F31C" w:rsidR="004C4F2A" w:rsidRPr="007344EC" w:rsidRDefault="004C4F2A" w:rsidP="006B2820">
    <w:pPr>
      <w:pStyle w:val="Footer"/>
    </w:pPr>
    <w:r w:rsidRPr="00BD124E">
      <w:rPr>
        <w:noProof/>
        <w:lang w:val="en-US" w:bidi="fa-IR"/>
      </w:rPr>
      <w:drawing>
        <wp:anchor distT="0" distB="0" distL="114300" distR="114300" simplePos="0" relativeHeight="251658244" behindDoc="1" locked="0" layoutInCell="1" allowOverlap="1" wp14:anchorId="2BD8E509" wp14:editId="75052616">
          <wp:simplePos x="0" y="0"/>
          <wp:positionH relativeFrom="page">
            <wp:posOffset>701783</wp:posOffset>
          </wp:positionH>
          <wp:positionV relativeFrom="page">
            <wp:posOffset>8477250</wp:posOffset>
          </wp:positionV>
          <wp:extent cx="1274400" cy="1296000"/>
          <wp:effectExtent l="0" t="0" r="2540" b="0"/>
          <wp:wrapNone/>
          <wp:docPr id="2" name="Picture 2"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Updated templates (JC)\PowerPoint\elements\focus_competition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4400" cy="129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344EC">
      <w:rPr>
        <w:noProof/>
        <w:lang w:val="en-US" w:bidi="fa-IR"/>
      </w:rPr>
      <w:t>WSC2017_TP09_</w:t>
    </w:r>
    <w:r w:rsidR="00D0432A">
      <w:rPr>
        <w:noProof/>
        <w:lang w:val="en-US" w:bidi="fa-IR"/>
      </w:rPr>
      <w:t>M</w:t>
    </w:r>
    <w:r w:rsidR="006B2820">
      <w:rPr>
        <w:noProof/>
        <w:lang w:val="en-US" w:bidi="fa-IR"/>
      </w:rPr>
      <w:t>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E985EE" w14:textId="77777777" w:rsidR="004C4F2A" w:rsidRDefault="004C4F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567BC3" w14:textId="77777777" w:rsidR="004D12D2" w:rsidRDefault="004D12D2">
      <w:r>
        <w:separator/>
      </w:r>
    </w:p>
  </w:footnote>
  <w:footnote w:type="continuationSeparator" w:id="0">
    <w:p w14:paraId="00ABCF14" w14:textId="77777777" w:rsidR="004D12D2" w:rsidRDefault="004D12D2" w:rsidP="00313492">
      <w:r>
        <w:continuationSeparator/>
      </w:r>
    </w:p>
    <w:p w14:paraId="5A33E3A4" w14:textId="77777777" w:rsidR="004D12D2" w:rsidRDefault="004D12D2" w:rsidP="00313492"/>
    <w:p w14:paraId="13B0FF52" w14:textId="77777777" w:rsidR="004D12D2" w:rsidRDefault="004D12D2"/>
  </w:footnote>
  <w:footnote w:type="continuationNotice" w:id="1">
    <w:p w14:paraId="0DA62EDA" w14:textId="77777777" w:rsidR="004D12D2" w:rsidRDefault="004D12D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F84FCD" w14:textId="77777777" w:rsidR="004C4F2A" w:rsidRDefault="004C4F2A" w:rsidP="00313492">
    <w:pPr>
      <w:pStyle w:val="Header"/>
    </w:pPr>
    <w:r w:rsidRPr="00A77E62">
      <w:rPr>
        <w:noProof/>
        <w:lang w:val="en-US" w:bidi="fa-IR"/>
      </w:rPr>
      <w:drawing>
        <wp:anchor distT="0" distB="0" distL="114300" distR="114300" simplePos="0" relativeHeight="251658245" behindDoc="0" locked="0" layoutInCell="1" allowOverlap="1" wp14:anchorId="59113EBD" wp14:editId="05A0B6B3">
          <wp:simplePos x="0" y="0"/>
          <wp:positionH relativeFrom="column">
            <wp:posOffset>5710555</wp:posOffset>
          </wp:positionH>
          <wp:positionV relativeFrom="paragraph">
            <wp:posOffset>-170180</wp:posOffset>
          </wp:positionV>
          <wp:extent cx="914400" cy="624840"/>
          <wp:effectExtent l="0" t="0" r="0" b="381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rge-WorldSkills-White-RGB.png"/>
                  <pic:cNvPicPr/>
                </pic:nvPicPr>
                <pic:blipFill>
                  <a:blip r:embed="rId1">
                    <a:extLst>
                      <a:ext uri="{28A0092B-C50C-407E-A947-70E740481C1C}">
                        <a14:useLocalDpi xmlns:a14="http://schemas.microsoft.com/office/drawing/2010/main" val="0"/>
                      </a:ext>
                    </a:extLst>
                  </a:blip>
                  <a:stretch>
                    <a:fillRect/>
                  </a:stretch>
                </pic:blipFill>
                <pic:spPr>
                  <a:xfrm>
                    <a:off x="0" y="0"/>
                    <a:ext cx="914400" cy="624840"/>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14="http://schemas.microsoft.com/office/drawing/2010/main"/>
                    </a:ext>
                  </a:extLst>
                </pic:spPr>
              </pic:pic>
            </a:graphicData>
          </a:graphic>
          <wp14:sizeRelH relativeFrom="page">
            <wp14:pctWidth>0</wp14:pctWidth>
          </wp14:sizeRelH>
          <wp14:sizeRelV relativeFrom="page">
            <wp14:pctHeight>0</wp14:pctHeight>
          </wp14:sizeRelV>
        </wp:anchor>
      </w:drawing>
    </w:r>
    <w:r w:rsidRPr="00A77E62">
      <w:rPr>
        <w:noProof/>
        <w:lang w:val="en-US" w:bidi="fa-IR"/>
      </w:rPr>
      <w:drawing>
        <wp:anchor distT="0" distB="0" distL="114300" distR="114300" simplePos="0" relativeHeight="251658246" behindDoc="1" locked="0" layoutInCell="1" allowOverlap="1" wp14:anchorId="018DA2EF" wp14:editId="31B05D41">
          <wp:simplePos x="0" y="0"/>
          <wp:positionH relativeFrom="column">
            <wp:posOffset>-708660</wp:posOffset>
          </wp:positionH>
          <wp:positionV relativeFrom="paragraph">
            <wp:posOffset>-453390</wp:posOffset>
          </wp:positionV>
          <wp:extent cx="7572375" cy="9372600"/>
          <wp:effectExtent l="0" t="0" r="952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72375" cy="937260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7F85F5" w14:textId="77777777" w:rsidR="004C4F2A" w:rsidRDefault="004C4F2A" w:rsidP="00313492">
    <w:pPr>
      <w:pStyle w:val="Header"/>
    </w:pPr>
    <w:r w:rsidRPr="00BD124E">
      <w:rPr>
        <w:noProof/>
        <w:lang w:val="en-US" w:bidi="fa-IR"/>
      </w:rPr>
      <w:drawing>
        <wp:anchor distT="0" distB="0" distL="114300" distR="114300" simplePos="0" relativeHeight="251658240" behindDoc="1" locked="0" layoutInCell="1" allowOverlap="1" wp14:anchorId="55F64375" wp14:editId="6386B15C">
          <wp:simplePos x="0" y="0"/>
          <wp:positionH relativeFrom="page">
            <wp:posOffset>10186</wp:posOffset>
          </wp:positionH>
          <wp:positionV relativeFrom="page">
            <wp:posOffset>10795</wp:posOffset>
          </wp:positionV>
          <wp:extent cx="7614000" cy="10746000"/>
          <wp:effectExtent l="0" t="0" r="6350" b="0"/>
          <wp:wrapNone/>
          <wp:docPr id="10" name="Picture 10" descr="\\psf\Home\\Dropbox (WS Secretariat)\WSI DESIGN\Updated templates (JC)\Word\elements\Cube_Comp_w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sf\Home\\Dropbox (WS Secretariat)\WSI DESIGN\Updated templates (JC)\Word\elements\Cube_Comp_wor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4000" cy="10746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US" w:bidi="fa-IR"/>
      </w:rPr>
      <w:drawing>
        <wp:anchor distT="0" distB="0" distL="114300" distR="114300" simplePos="0" relativeHeight="251658241" behindDoc="1" locked="0" layoutInCell="1" allowOverlap="1" wp14:anchorId="414F1474" wp14:editId="11D06D8D">
          <wp:simplePos x="0" y="0"/>
          <wp:positionH relativeFrom="page">
            <wp:posOffset>6362065</wp:posOffset>
          </wp:positionH>
          <wp:positionV relativeFrom="page">
            <wp:posOffset>212725</wp:posOffset>
          </wp:positionV>
          <wp:extent cx="1080000" cy="795600"/>
          <wp:effectExtent l="0" t="0" r="0" b="0"/>
          <wp:wrapNone/>
          <wp:docPr id="11" name="Picture 11" descr="\\psf\Home\\Dropbox (WS Secretariat)\WSI DESIGN\WS_Logos_Updated_SJ\RGB PNG\worldskills_white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sf\Home\\Dropbox (WS Secretariat)\WSI DESIGN\WS_Logos_Updated_SJ\RGB PNG\worldskills_white_RGB-01.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8A7B9B" w14:textId="77777777" w:rsidR="004C4F2A" w:rsidRDefault="004C4F2A" w:rsidP="00313492">
    <w:pPr>
      <w:pStyle w:val="Header"/>
    </w:pPr>
    <w:r w:rsidRPr="00BD124E">
      <w:rPr>
        <w:noProof/>
        <w:lang w:val="en-US" w:bidi="fa-IR"/>
      </w:rPr>
      <w:drawing>
        <wp:anchor distT="0" distB="0" distL="114300" distR="114300" simplePos="0" relativeHeight="251658242" behindDoc="1" locked="0" layoutInCell="1" allowOverlap="1" wp14:anchorId="040771AC" wp14:editId="2CA096D9">
          <wp:simplePos x="0" y="0"/>
          <wp:positionH relativeFrom="page">
            <wp:posOffset>5897245</wp:posOffset>
          </wp:positionH>
          <wp:positionV relativeFrom="page">
            <wp:posOffset>248285</wp:posOffset>
          </wp:positionV>
          <wp:extent cx="1080000" cy="795600"/>
          <wp:effectExtent l="0" t="0" r="0" b="0"/>
          <wp:wrapNone/>
          <wp:docPr id="1" name="Picture 1" descr="\\psf\Home\\Dropbox (WS Secretariat)\WSI DESIGN\WS_Logos_Updated_SJ\RGB PNG\worldskills_lightgreen_RGB-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sf\Home\\Dropbox (WS Secretariat)\WSI DESIGN\WS_Logos_Updated_SJ\RGB PNG\worldskills_lightgreen_RGB-0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0000" cy="795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D124E">
      <w:rPr>
        <w:noProof/>
        <w:lang w:val="en-US" w:bidi="fa-IR"/>
      </w:rPr>
      <w:drawing>
        <wp:anchor distT="0" distB="0" distL="114300" distR="114300" simplePos="0" relativeHeight="251658243" behindDoc="1" locked="0" layoutInCell="1" allowOverlap="1" wp14:anchorId="27C7C1A0" wp14:editId="355BD2D8">
          <wp:simplePos x="0" y="0"/>
          <wp:positionH relativeFrom="page">
            <wp:posOffset>720090</wp:posOffset>
          </wp:positionH>
          <wp:positionV relativeFrom="page">
            <wp:posOffset>360045</wp:posOffset>
          </wp:positionV>
          <wp:extent cx="550800" cy="561600"/>
          <wp:effectExtent l="0" t="0" r="1905" b="0"/>
          <wp:wrapNone/>
          <wp:docPr id="6" name="Picture 6" descr="\\psf\Home\\Dropbox (WS Secretariat)\WSI DESIGN\Updated templates (JC)\PowerPoint\elements\focus_competi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sf\Home\\Dropbox (WS Secretariat)\WSI DESIGN\Updated templates (JC)\PowerPoint\elements\focus_competitions.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50800" cy="5616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1E437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5C8FC6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9EF5008"/>
    <w:multiLevelType w:val="hybridMultilevel"/>
    <w:tmpl w:val="D2EAE48C"/>
    <w:lvl w:ilvl="0" w:tplc="D0B0A274">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24A75F0F"/>
    <w:multiLevelType w:val="hybridMultilevel"/>
    <w:tmpl w:val="40264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A2719C"/>
    <w:multiLevelType w:val="hybridMultilevel"/>
    <w:tmpl w:val="87AEA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CA634C"/>
    <w:multiLevelType w:val="hybridMultilevel"/>
    <w:tmpl w:val="C124031E"/>
    <w:lvl w:ilvl="0" w:tplc="2214AC54">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FA1A1A"/>
    <w:multiLevelType w:val="hybridMultilevel"/>
    <w:tmpl w:val="46D4C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6B17AB"/>
    <w:multiLevelType w:val="hybridMultilevel"/>
    <w:tmpl w:val="4FC6D9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787CB4"/>
    <w:multiLevelType w:val="hybridMultilevel"/>
    <w:tmpl w:val="94424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57952DF"/>
    <w:multiLevelType w:val="hybridMultilevel"/>
    <w:tmpl w:val="FE581098"/>
    <w:lvl w:ilvl="0" w:tplc="7EC0EC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E41407"/>
    <w:multiLevelType w:val="hybridMultilevel"/>
    <w:tmpl w:val="1602CE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3"/>
  </w:num>
  <w:num w:numId="12">
    <w:abstractNumId w:val="11"/>
  </w:num>
  <w:num w:numId="13">
    <w:abstractNumId w:val="22"/>
  </w:num>
  <w:num w:numId="14">
    <w:abstractNumId w:val="11"/>
    <w:lvlOverride w:ilvl="0">
      <w:startOverride w:val="1"/>
    </w:lvlOverride>
  </w:num>
  <w:num w:numId="15">
    <w:abstractNumId w:val="15"/>
  </w:num>
  <w:num w:numId="16">
    <w:abstractNumId w:val="13"/>
  </w:num>
  <w:num w:numId="17">
    <w:abstractNumId w:val="10"/>
  </w:num>
  <w:num w:numId="18">
    <w:abstractNumId w:val="26"/>
  </w:num>
  <w:num w:numId="19">
    <w:abstractNumId w:val="14"/>
  </w:num>
  <w:num w:numId="20">
    <w:abstractNumId w:val="20"/>
  </w:num>
  <w:num w:numId="21">
    <w:abstractNumId w:val="18"/>
  </w:num>
  <w:num w:numId="22">
    <w:abstractNumId w:val="19"/>
  </w:num>
  <w:num w:numId="23">
    <w:abstractNumId w:val="16"/>
  </w:num>
  <w:num w:numId="24">
    <w:abstractNumId w:val="17"/>
  </w:num>
  <w:num w:numId="25">
    <w:abstractNumId w:val="25"/>
  </w:num>
  <w:num w:numId="26">
    <w:abstractNumId w:val="24"/>
  </w:num>
  <w:num w:numId="27">
    <w:abstractNumId w:val="12"/>
  </w:num>
  <w:num w:numId="2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B30"/>
    <w:rsid w:val="00001ED0"/>
    <w:rsid w:val="0000740F"/>
    <w:rsid w:val="00012774"/>
    <w:rsid w:val="00012F19"/>
    <w:rsid w:val="00014FE7"/>
    <w:rsid w:val="000152B2"/>
    <w:rsid w:val="00017C04"/>
    <w:rsid w:val="0002203A"/>
    <w:rsid w:val="00022E8C"/>
    <w:rsid w:val="000230E0"/>
    <w:rsid w:val="00026C28"/>
    <w:rsid w:val="00027A9A"/>
    <w:rsid w:val="0003526B"/>
    <w:rsid w:val="00043A6A"/>
    <w:rsid w:val="00044BDD"/>
    <w:rsid w:val="00045DB6"/>
    <w:rsid w:val="00046C96"/>
    <w:rsid w:val="00050DCE"/>
    <w:rsid w:val="00052F6D"/>
    <w:rsid w:val="000570DC"/>
    <w:rsid w:val="00057A61"/>
    <w:rsid w:val="000638C4"/>
    <w:rsid w:val="00066641"/>
    <w:rsid w:val="0007178E"/>
    <w:rsid w:val="00076815"/>
    <w:rsid w:val="00076A04"/>
    <w:rsid w:val="0008418F"/>
    <w:rsid w:val="000849B2"/>
    <w:rsid w:val="00084D56"/>
    <w:rsid w:val="00087E12"/>
    <w:rsid w:val="00097921"/>
    <w:rsid w:val="000A479D"/>
    <w:rsid w:val="000A7462"/>
    <w:rsid w:val="000D140A"/>
    <w:rsid w:val="000D6833"/>
    <w:rsid w:val="000E219D"/>
    <w:rsid w:val="000E3A94"/>
    <w:rsid w:val="000E571E"/>
    <w:rsid w:val="000F4A5C"/>
    <w:rsid w:val="000F583A"/>
    <w:rsid w:val="001020E5"/>
    <w:rsid w:val="00115B52"/>
    <w:rsid w:val="001172EF"/>
    <w:rsid w:val="001227BF"/>
    <w:rsid w:val="0012553C"/>
    <w:rsid w:val="0012559D"/>
    <w:rsid w:val="0013205B"/>
    <w:rsid w:val="00134547"/>
    <w:rsid w:val="001355EF"/>
    <w:rsid w:val="0013720E"/>
    <w:rsid w:val="00137604"/>
    <w:rsid w:val="00137AF1"/>
    <w:rsid w:val="00141FF8"/>
    <w:rsid w:val="0014430D"/>
    <w:rsid w:val="001445BB"/>
    <w:rsid w:val="00153A81"/>
    <w:rsid w:val="00161280"/>
    <w:rsid w:val="0016722E"/>
    <w:rsid w:val="00182E0D"/>
    <w:rsid w:val="001831C8"/>
    <w:rsid w:val="00192D2B"/>
    <w:rsid w:val="001A554B"/>
    <w:rsid w:val="001C17A9"/>
    <w:rsid w:val="001C2B30"/>
    <w:rsid w:val="001C4AB9"/>
    <w:rsid w:val="001C57BF"/>
    <w:rsid w:val="001C5F88"/>
    <w:rsid w:val="001E31B0"/>
    <w:rsid w:val="001E4FDC"/>
    <w:rsid w:val="001E5A60"/>
    <w:rsid w:val="001F2399"/>
    <w:rsid w:val="00200519"/>
    <w:rsid w:val="0020552E"/>
    <w:rsid w:val="0020767D"/>
    <w:rsid w:val="00210EF3"/>
    <w:rsid w:val="002123F5"/>
    <w:rsid w:val="002157B4"/>
    <w:rsid w:val="002167EB"/>
    <w:rsid w:val="00221E7D"/>
    <w:rsid w:val="002234FF"/>
    <w:rsid w:val="00225B73"/>
    <w:rsid w:val="00227F3D"/>
    <w:rsid w:val="002400E2"/>
    <w:rsid w:val="00246A33"/>
    <w:rsid w:val="0025022B"/>
    <w:rsid w:val="00254FCD"/>
    <w:rsid w:val="002579FA"/>
    <w:rsid w:val="002641D0"/>
    <w:rsid w:val="00264847"/>
    <w:rsid w:val="002701B9"/>
    <w:rsid w:val="00272325"/>
    <w:rsid w:val="00272FCF"/>
    <w:rsid w:val="00276C61"/>
    <w:rsid w:val="00281081"/>
    <w:rsid w:val="00283BD8"/>
    <w:rsid w:val="00285953"/>
    <w:rsid w:val="00295AEB"/>
    <w:rsid w:val="002A7C86"/>
    <w:rsid w:val="002B0AFA"/>
    <w:rsid w:val="002B1320"/>
    <w:rsid w:val="002B7EA9"/>
    <w:rsid w:val="002C3678"/>
    <w:rsid w:val="002C4D80"/>
    <w:rsid w:val="002C513F"/>
    <w:rsid w:val="002C6442"/>
    <w:rsid w:val="002D08AB"/>
    <w:rsid w:val="002D2E0E"/>
    <w:rsid w:val="002D70D6"/>
    <w:rsid w:val="002E165B"/>
    <w:rsid w:val="002E4EC8"/>
    <w:rsid w:val="002F17C5"/>
    <w:rsid w:val="00300343"/>
    <w:rsid w:val="00305783"/>
    <w:rsid w:val="003059F8"/>
    <w:rsid w:val="00306149"/>
    <w:rsid w:val="003133A3"/>
    <w:rsid w:val="00313492"/>
    <w:rsid w:val="003147E8"/>
    <w:rsid w:val="0031626D"/>
    <w:rsid w:val="0032135D"/>
    <w:rsid w:val="0032245C"/>
    <w:rsid w:val="00322944"/>
    <w:rsid w:val="00333873"/>
    <w:rsid w:val="00336548"/>
    <w:rsid w:val="00337D58"/>
    <w:rsid w:val="003624D8"/>
    <w:rsid w:val="00363918"/>
    <w:rsid w:val="00365E73"/>
    <w:rsid w:val="00366A2E"/>
    <w:rsid w:val="00370CE1"/>
    <w:rsid w:val="0037167E"/>
    <w:rsid w:val="00375283"/>
    <w:rsid w:val="003770B2"/>
    <w:rsid w:val="0038099A"/>
    <w:rsid w:val="003860B2"/>
    <w:rsid w:val="00392EA9"/>
    <w:rsid w:val="003956DC"/>
    <w:rsid w:val="003977C6"/>
    <w:rsid w:val="003A3137"/>
    <w:rsid w:val="003A6014"/>
    <w:rsid w:val="003B2AB9"/>
    <w:rsid w:val="003B4CCE"/>
    <w:rsid w:val="003B560A"/>
    <w:rsid w:val="003B73E2"/>
    <w:rsid w:val="003C0213"/>
    <w:rsid w:val="003C1165"/>
    <w:rsid w:val="003C14E6"/>
    <w:rsid w:val="003C3CC5"/>
    <w:rsid w:val="003C5F45"/>
    <w:rsid w:val="003C7251"/>
    <w:rsid w:val="003D0EDC"/>
    <w:rsid w:val="003D2EC5"/>
    <w:rsid w:val="003D6442"/>
    <w:rsid w:val="003D7985"/>
    <w:rsid w:val="003E2C44"/>
    <w:rsid w:val="003E792D"/>
    <w:rsid w:val="003F34AE"/>
    <w:rsid w:val="003F39F8"/>
    <w:rsid w:val="00413188"/>
    <w:rsid w:val="004158DC"/>
    <w:rsid w:val="00425ED3"/>
    <w:rsid w:val="0042639E"/>
    <w:rsid w:val="00430A06"/>
    <w:rsid w:val="0043142C"/>
    <w:rsid w:val="004332F4"/>
    <w:rsid w:val="00435514"/>
    <w:rsid w:val="004566CE"/>
    <w:rsid w:val="004605D7"/>
    <w:rsid w:val="004621E8"/>
    <w:rsid w:val="00462CB3"/>
    <w:rsid w:val="0048175A"/>
    <w:rsid w:val="00491602"/>
    <w:rsid w:val="00491A90"/>
    <w:rsid w:val="00493FC2"/>
    <w:rsid w:val="00494510"/>
    <w:rsid w:val="004B08BA"/>
    <w:rsid w:val="004B2AA5"/>
    <w:rsid w:val="004B6102"/>
    <w:rsid w:val="004B6219"/>
    <w:rsid w:val="004C0733"/>
    <w:rsid w:val="004C4F2A"/>
    <w:rsid w:val="004C77A7"/>
    <w:rsid w:val="004D0FE3"/>
    <w:rsid w:val="004D12D2"/>
    <w:rsid w:val="004D3337"/>
    <w:rsid w:val="004D5E3C"/>
    <w:rsid w:val="004D66FF"/>
    <w:rsid w:val="004E02D3"/>
    <w:rsid w:val="004E12E0"/>
    <w:rsid w:val="004E2FBE"/>
    <w:rsid w:val="004E5289"/>
    <w:rsid w:val="004E5D49"/>
    <w:rsid w:val="004E6EDE"/>
    <w:rsid w:val="004F0C93"/>
    <w:rsid w:val="004F15A9"/>
    <w:rsid w:val="004F3180"/>
    <w:rsid w:val="004F3FC6"/>
    <w:rsid w:val="004F42F0"/>
    <w:rsid w:val="004F51A0"/>
    <w:rsid w:val="004F5255"/>
    <w:rsid w:val="004F79A7"/>
    <w:rsid w:val="005027BB"/>
    <w:rsid w:val="00510E94"/>
    <w:rsid w:val="0051761D"/>
    <w:rsid w:val="0052524B"/>
    <w:rsid w:val="00530B41"/>
    <w:rsid w:val="005315A3"/>
    <w:rsid w:val="005326B7"/>
    <w:rsid w:val="0054302F"/>
    <w:rsid w:val="005432E6"/>
    <w:rsid w:val="0054724F"/>
    <w:rsid w:val="0055120C"/>
    <w:rsid w:val="0056183C"/>
    <w:rsid w:val="00561DCE"/>
    <w:rsid w:val="00565CBB"/>
    <w:rsid w:val="00570701"/>
    <w:rsid w:val="005718E1"/>
    <w:rsid w:val="00574E82"/>
    <w:rsid w:val="005934ED"/>
    <w:rsid w:val="005A0627"/>
    <w:rsid w:val="005A0C54"/>
    <w:rsid w:val="005A49EE"/>
    <w:rsid w:val="005A6E2B"/>
    <w:rsid w:val="005B7DCD"/>
    <w:rsid w:val="005C1F3D"/>
    <w:rsid w:val="005C3E43"/>
    <w:rsid w:val="005C4696"/>
    <w:rsid w:val="005C49AA"/>
    <w:rsid w:val="005F01CC"/>
    <w:rsid w:val="005F1DDD"/>
    <w:rsid w:val="005F661E"/>
    <w:rsid w:val="006023B5"/>
    <w:rsid w:val="00603218"/>
    <w:rsid w:val="006056DF"/>
    <w:rsid w:val="00611F6C"/>
    <w:rsid w:val="006138C3"/>
    <w:rsid w:val="00614012"/>
    <w:rsid w:val="00614F2A"/>
    <w:rsid w:val="00630EB3"/>
    <w:rsid w:val="00635124"/>
    <w:rsid w:val="006370B5"/>
    <w:rsid w:val="00643354"/>
    <w:rsid w:val="006504ED"/>
    <w:rsid w:val="00653EB6"/>
    <w:rsid w:val="00655A56"/>
    <w:rsid w:val="00656FB5"/>
    <w:rsid w:val="00665BCE"/>
    <w:rsid w:val="00673AA4"/>
    <w:rsid w:val="00675DF8"/>
    <w:rsid w:val="00676C2F"/>
    <w:rsid w:val="0067743C"/>
    <w:rsid w:val="00684778"/>
    <w:rsid w:val="0068739B"/>
    <w:rsid w:val="00692D20"/>
    <w:rsid w:val="006A4FF1"/>
    <w:rsid w:val="006A68C4"/>
    <w:rsid w:val="006A6F30"/>
    <w:rsid w:val="006A7077"/>
    <w:rsid w:val="006A7BCF"/>
    <w:rsid w:val="006B2820"/>
    <w:rsid w:val="006B29F4"/>
    <w:rsid w:val="006B34AA"/>
    <w:rsid w:val="006B38A3"/>
    <w:rsid w:val="006B57D2"/>
    <w:rsid w:val="006B5B67"/>
    <w:rsid w:val="006B7E71"/>
    <w:rsid w:val="006C50C2"/>
    <w:rsid w:val="006C6453"/>
    <w:rsid w:val="006D06AD"/>
    <w:rsid w:val="006D1985"/>
    <w:rsid w:val="006D39A2"/>
    <w:rsid w:val="006D6F9E"/>
    <w:rsid w:val="006E26EF"/>
    <w:rsid w:val="006E28E7"/>
    <w:rsid w:val="006E4B64"/>
    <w:rsid w:val="006E6918"/>
    <w:rsid w:val="006E6E17"/>
    <w:rsid w:val="006F3DFE"/>
    <w:rsid w:val="00701C66"/>
    <w:rsid w:val="007050F6"/>
    <w:rsid w:val="0070738F"/>
    <w:rsid w:val="0071663A"/>
    <w:rsid w:val="0072729F"/>
    <w:rsid w:val="007344EC"/>
    <w:rsid w:val="00746EE0"/>
    <w:rsid w:val="00751248"/>
    <w:rsid w:val="00754F75"/>
    <w:rsid w:val="00755E91"/>
    <w:rsid w:val="0075667C"/>
    <w:rsid w:val="007649B5"/>
    <w:rsid w:val="0077246D"/>
    <w:rsid w:val="007766C1"/>
    <w:rsid w:val="00782C0D"/>
    <w:rsid w:val="00782C3C"/>
    <w:rsid w:val="007908B3"/>
    <w:rsid w:val="007A12D4"/>
    <w:rsid w:val="007A433B"/>
    <w:rsid w:val="007A4C1D"/>
    <w:rsid w:val="007A5113"/>
    <w:rsid w:val="007A636A"/>
    <w:rsid w:val="007A643E"/>
    <w:rsid w:val="007A6EBA"/>
    <w:rsid w:val="007C0537"/>
    <w:rsid w:val="007C08FC"/>
    <w:rsid w:val="007C1C26"/>
    <w:rsid w:val="007C2A56"/>
    <w:rsid w:val="007C4741"/>
    <w:rsid w:val="007C4BB2"/>
    <w:rsid w:val="007D1C46"/>
    <w:rsid w:val="007D46F3"/>
    <w:rsid w:val="007D6314"/>
    <w:rsid w:val="007E328D"/>
    <w:rsid w:val="007E4756"/>
    <w:rsid w:val="007F07B8"/>
    <w:rsid w:val="007F212B"/>
    <w:rsid w:val="007F7AA2"/>
    <w:rsid w:val="00803827"/>
    <w:rsid w:val="0081206D"/>
    <w:rsid w:val="00827B4A"/>
    <w:rsid w:val="008362E2"/>
    <w:rsid w:val="008423CC"/>
    <w:rsid w:val="008429C5"/>
    <w:rsid w:val="0084556A"/>
    <w:rsid w:val="00846E9C"/>
    <w:rsid w:val="0086057A"/>
    <w:rsid w:val="008627CB"/>
    <w:rsid w:val="00863954"/>
    <w:rsid w:val="00866648"/>
    <w:rsid w:val="00866852"/>
    <w:rsid w:val="008758CB"/>
    <w:rsid w:val="008763B1"/>
    <w:rsid w:val="008827AA"/>
    <w:rsid w:val="008874A7"/>
    <w:rsid w:val="0088795F"/>
    <w:rsid w:val="00887D98"/>
    <w:rsid w:val="00891ED5"/>
    <w:rsid w:val="00897FD0"/>
    <w:rsid w:val="008A3942"/>
    <w:rsid w:val="008B13EC"/>
    <w:rsid w:val="008D0279"/>
    <w:rsid w:val="008D0E1A"/>
    <w:rsid w:val="008D230D"/>
    <w:rsid w:val="008F37CA"/>
    <w:rsid w:val="008F5CF8"/>
    <w:rsid w:val="008F5FE6"/>
    <w:rsid w:val="00904FFB"/>
    <w:rsid w:val="00905BE3"/>
    <w:rsid w:val="009063E4"/>
    <w:rsid w:val="009100FF"/>
    <w:rsid w:val="0092112F"/>
    <w:rsid w:val="00923DDC"/>
    <w:rsid w:val="00927A59"/>
    <w:rsid w:val="00935ECB"/>
    <w:rsid w:val="00941911"/>
    <w:rsid w:val="00946968"/>
    <w:rsid w:val="00947FC0"/>
    <w:rsid w:val="00951146"/>
    <w:rsid w:val="00957FF5"/>
    <w:rsid w:val="009612FC"/>
    <w:rsid w:val="00965198"/>
    <w:rsid w:val="00966FCB"/>
    <w:rsid w:val="00975AF2"/>
    <w:rsid w:val="00976287"/>
    <w:rsid w:val="00977B6B"/>
    <w:rsid w:val="00977E73"/>
    <w:rsid w:val="0098297B"/>
    <w:rsid w:val="0098754D"/>
    <w:rsid w:val="00987A9F"/>
    <w:rsid w:val="009A0BEA"/>
    <w:rsid w:val="009A1B65"/>
    <w:rsid w:val="009A257F"/>
    <w:rsid w:val="009A3944"/>
    <w:rsid w:val="009A75E5"/>
    <w:rsid w:val="009B423A"/>
    <w:rsid w:val="009B4DA4"/>
    <w:rsid w:val="009C1347"/>
    <w:rsid w:val="009C1C4E"/>
    <w:rsid w:val="009C39AA"/>
    <w:rsid w:val="009D014A"/>
    <w:rsid w:val="009E1C6F"/>
    <w:rsid w:val="009E5C32"/>
    <w:rsid w:val="009E74D8"/>
    <w:rsid w:val="009F1759"/>
    <w:rsid w:val="009F183A"/>
    <w:rsid w:val="009F21B2"/>
    <w:rsid w:val="00A052B6"/>
    <w:rsid w:val="00A138E9"/>
    <w:rsid w:val="00A170AC"/>
    <w:rsid w:val="00A2067F"/>
    <w:rsid w:val="00A23992"/>
    <w:rsid w:val="00A30C5C"/>
    <w:rsid w:val="00A40FEA"/>
    <w:rsid w:val="00A41AFF"/>
    <w:rsid w:val="00A41CCD"/>
    <w:rsid w:val="00A42215"/>
    <w:rsid w:val="00A47752"/>
    <w:rsid w:val="00A514B9"/>
    <w:rsid w:val="00A52D55"/>
    <w:rsid w:val="00A53FCF"/>
    <w:rsid w:val="00A5415F"/>
    <w:rsid w:val="00A544D3"/>
    <w:rsid w:val="00A54CF9"/>
    <w:rsid w:val="00A77E62"/>
    <w:rsid w:val="00A83DCA"/>
    <w:rsid w:val="00A9240A"/>
    <w:rsid w:val="00A9315D"/>
    <w:rsid w:val="00A94A75"/>
    <w:rsid w:val="00A96AFC"/>
    <w:rsid w:val="00AA1554"/>
    <w:rsid w:val="00AA44E8"/>
    <w:rsid w:val="00AB3833"/>
    <w:rsid w:val="00AB5719"/>
    <w:rsid w:val="00AD07EC"/>
    <w:rsid w:val="00AD4968"/>
    <w:rsid w:val="00AE2BB8"/>
    <w:rsid w:val="00AE45BE"/>
    <w:rsid w:val="00AF6DC5"/>
    <w:rsid w:val="00AF7DF7"/>
    <w:rsid w:val="00B019EC"/>
    <w:rsid w:val="00B03795"/>
    <w:rsid w:val="00B06B00"/>
    <w:rsid w:val="00B11358"/>
    <w:rsid w:val="00B15B4D"/>
    <w:rsid w:val="00B167F1"/>
    <w:rsid w:val="00B16CB7"/>
    <w:rsid w:val="00B214D5"/>
    <w:rsid w:val="00B22466"/>
    <w:rsid w:val="00B312F1"/>
    <w:rsid w:val="00B40AE0"/>
    <w:rsid w:val="00B42A0E"/>
    <w:rsid w:val="00B4527A"/>
    <w:rsid w:val="00B45A5A"/>
    <w:rsid w:val="00B47137"/>
    <w:rsid w:val="00B47AB7"/>
    <w:rsid w:val="00B56604"/>
    <w:rsid w:val="00B63651"/>
    <w:rsid w:val="00B65AE5"/>
    <w:rsid w:val="00B74CE4"/>
    <w:rsid w:val="00B74F2D"/>
    <w:rsid w:val="00B76D84"/>
    <w:rsid w:val="00B77562"/>
    <w:rsid w:val="00B81119"/>
    <w:rsid w:val="00B8218E"/>
    <w:rsid w:val="00B85491"/>
    <w:rsid w:val="00BA2DE7"/>
    <w:rsid w:val="00BA45CB"/>
    <w:rsid w:val="00BA49EB"/>
    <w:rsid w:val="00BA7A97"/>
    <w:rsid w:val="00BB0053"/>
    <w:rsid w:val="00BB144E"/>
    <w:rsid w:val="00BC00B1"/>
    <w:rsid w:val="00BC536B"/>
    <w:rsid w:val="00BC6914"/>
    <w:rsid w:val="00BD124E"/>
    <w:rsid w:val="00BD3DA2"/>
    <w:rsid w:val="00BD6302"/>
    <w:rsid w:val="00BD63CB"/>
    <w:rsid w:val="00BE3BAD"/>
    <w:rsid w:val="00BE4560"/>
    <w:rsid w:val="00BE57EF"/>
    <w:rsid w:val="00BE6107"/>
    <w:rsid w:val="00BF0C3A"/>
    <w:rsid w:val="00BF25A3"/>
    <w:rsid w:val="00BF5543"/>
    <w:rsid w:val="00BF7A01"/>
    <w:rsid w:val="00C001DF"/>
    <w:rsid w:val="00C03AFB"/>
    <w:rsid w:val="00C10B96"/>
    <w:rsid w:val="00C10FF2"/>
    <w:rsid w:val="00C1110D"/>
    <w:rsid w:val="00C23925"/>
    <w:rsid w:val="00C23DA0"/>
    <w:rsid w:val="00C25B2C"/>
    <w:rsid w:val="00C309B5"/>
    <w:rsid w:val="00C3142E"/>
    <w:rsid w:val="00C47C3D"/>
    <w:rsid w:val="00C6069A"/>
    <w:rsid w:val="00C60DA8"/>
    <w:rsid w:val="00C61E82"/>
    <w:rsid w:val="00C709F3"/>
    <w:rsid w:val="00C77D08"/>
    <w:rsid w:val="00C77DD4"/>
    <w:rsid w:val="00C806AB"/>
    <w:rsid w:val="00C8256A"/>
    <w:rsid w:val="00C866F4"/>
    <w:rsid w:val="00C9076E"/>
    <w:rsid w:val="00C95A57"/>
    <w:rsid w:val="00C96B0B"/>
    <w:rsid w:val="00C97880"/>
    <w:rsid w:val="00CA2274"/>
    <w:rsid w:val="00CB51A2"/>
    <w:rsid w:val="00CB567A"/>
    <w:rsid w:val="00CB5E6C"/>
    <w:rsid w:val="00CC3179"/>
    <w:rsid w:val="00CC3AA8"/>
    <w:rsid w:val="00CD1808"/>
    <w:rsid w:val="00CD3200"/>
    <w:rsid w:val="00CE09B2"/>
    <w:rsid w:val="00CE23A8"/>
    <w:rsid w:val="00CE3A8C"/>
    <w:rsid w:val="00D004B1"/>
    <w:rsid w:val="00D0087D"/>
    <w:rsid w:val="00D032C0"/>
    <w:rsid w:val="00D04318"/>
    <w:rsid w:val="00D0432A"/>
    <w:rsid w:val="00D04BE0"/>
    <w:rsid w:val="00D05134"/>
    <w:rsid w:val="00D11E42"/>
    <w:rsid w:val="00D122F3"/>
    <w:rsid w:val="00D14528"/>
    <w:rsid w:val="00D22F0A"/>
    <w:rsid w:val="00D24ECA"/>
    <w:rsid w:val="00D32B3B"/>
    <w:rsid w:val="00D333DE"/>
    <w:rsid w:val="00D34C8E"/>
    <w:rsid w:val="00D3700F"/>
    <w:rsid w:val="00D46747"/>
    <w:rsid w:val="00D61FCD"/>
    <w:rsid w:val="00D67F66"/>
    <w:rsid w:val="00D72951"/>
    <w:rsid w:val="00D76294"/>
    <w:rsid w:val="00D77B3C"/>
    <w:rsid w:val="00D80920"/>
    <w:rsid w:val="00D85719"/>
    <w:rsid w:val="00D86A34"/>
    <w:rsid w:val="00D92948"/>
    <w:rsid w:val="00D959A5"/>
    <w:rsid w:val="00D96C6F"/>
    <w:rsid w:val="00DA03FD"/>
    <w:rsid w:val="00DA3F51"/>
    <w:rsid w:val="00DA568B"/>
    <w:rsid w:val="00DA68E9"/>
    <w:rsid w:val="00DA6DA0"/>
    <w:rsid w:val="00DB58E8"/>
    <w:rsid w:val="00DC0ACF"/>
    <w:rsid w:val="00DC6929"/>
    <w:rsid w:val="00DC6B1A"/>
    <w:rsid w:val="00DC7572"/>
    <w:rsid w:val="00DD0AAD"/>
    <w:rsid w:val="00DD600C"/>
    <w:rsid w:val="00DE0020"/>
    <w:rsid w:val="00DE3F14"/>
    <w:rsid w:val="00DF25B9"/>
    <w:rsid w:val="00DF26FA"/>
    <w:rsid w:val="00DF32CC"/>
    <w:rsid w:val="00DF3A61"/>
    <w:rsid w:val="00DF6F4D"/>
    <w:rsid w:val="00E029CD"/>
    <w:rsid w:val="00E0344A"/>
    <w:rsid w:val="00E04735"/>
    <w:rsid w:val="00E06AA9"/>
    <w:rsid w:val="00E15FBB"/>
    <w:rsid w:val="00E257CF"/>
    <w:rsid w:val="00E355A4"/>
    <w:rsid w:val="00E44570"/>
    <w:rsid w:val="00E62942"/>
    <w:rsid w:val="00E62BB6"/>
    <w:rsid w:val="00E63EFF"/>
    <w:rsid w:val="00E6470D"/>
    <w:rsid w:val="00E649A8"/>
    <w:rsid w:val="00E6511A"/>
    <w:rsid w:val="00E8034E"/>
    <w:rsid w:val="00E8265B"/>
    <w:rsid w:val="00E8435D"/>
    <w:rsid w:val="00E958CA"/>
    <w:rsid w:val="00E97F03"/>
    <w:rsid w:val="00EB05A3"/>
    <w:rsid w:val="00EB184B"/>
    <w:rsid w:val="00EB1F58"/>
    <w:rsid w:val="00EB4A7B"/>
    <w:rsid w:val="00EB55E9"/>
    <w:rsid w:val="00EB6569"/>
    <w:rsid w:val="00EB746D"/>
    <w:rsid w:val="00ED2552"/>
    <w:rsid w:val="00ED5CAD"/>
    <w:rsid w:val="00EE1C67"/>
    <w:rsid w:val="00EE1F0D"/>
    <w:rsid w:val="00EE6077"/>
    <w:rsid w:val="00EF0A93"/>
    <w:rsid w:val="00EF0D07"/>
    <w:rsid w:val="00EF61E5"/>
    <w:rsid w:val="00EF6E85"/>
    <w:rsid w:val="00EF7395"/>
    <w:rsid w:val="00F0109D"/>
    <w:rsid w:val="00F05460"/>
    <w:rsid w:val="00F05684"/>
    <w:rsid w:val="00F101C2"/>
    <w:rsid w:val="00F106BB"/>
    <w:rsid w:val="00F12E31"/>
    <w:rsid w:val="00F12EAD"/>
    <w:rsid w:val="00F20BFE"/>
    <w:rsid w:val="00F21D79"/>
    <w:rsid w:val="00F24B5C"/>
    <w:rsid w:val="00F24C64"/>
    <w:rsid w:val="00F278DB"/>
    <w:rsid w:val="00F30D21"/>
    <w:rsid w:val="00F4251E"/>
    <w:rsid w:val="00F44B09"/>
    <w:rsid w:val="00F52740"/>
    <w:rsid w:val="00F52D4F"/>
    <w:rsid w:val="00F53A8F"/>
    <w:rsid w:val="00F544D3"/>
    <w:rsid w:val="00F608F6"/>
    <w:rsid w:val="00F65501"/>
    <w:rsid w:val="00F70023"/>
    <w:rsid w:val="00F71B8C"/>
    <w:rsid w:val="00F729AF"/>
    <w:rsid w:val="00F731A3"/>
    <w:rsid w:val="00F7678F"/>
    <w:rsid w:val="00F770EE"/>
    <w:rsid w:val="00F815D2"/>
    <w:rsid w:val="00F82549"/>
    <w:rsid w:val="00F86EED"/>
    <w:rsid w:val="00F90231"/>
    <w:rsid w:val="00F9205E"/>
    <w:rsid w:val="00F939B5"/>
    <w:rsid w:val="00F93B29"/>
    <w:rsid w:val="00FA0688"/>
    <w:rsid w:val="00FA3ED3"/>
    <w:rsid w:val="00FA4371"/>
    <w:rsid w:val="00FA4812"/>
    <w:rsid w:val="00FC010B"/>
    <w:rsid w:val="00FC1265"/>
    <w:rsid w:val="00FC3ED1"/>
    <w:rsid w:val="00FC5E55"/>
    <w:rsid w:val="00FC6D52"/>
    <w:rsid w:val="00FC780E"/>
    <w:rsid w:val="00FD160C"/>
    <w:rsid w:val="00FD235A"/>
    <w:rsid w:val="00FD327C"/>
    <w:rsid w:val="00FD3944"/>
    <w:rsid w:val="00FE638E"/>
    <w:rsid w:val="00FF4AFF"/>
    <w:rsid w:val="00FF5E89"/>
    <w:rsid w:val="3DD093A9"/>
    <w:rsid w:val="46F3FBD0"/>
    <w:rsid w:val="4F80017A"/>
    <w:rsid w:val="5635B6BA"/>
    <w:rsid w:val="6921DBB8"/>
    <w:rsid w:val="6AB38271"/>
  </w:rsids>
  <m:mathPr>
    <m:mathFont m:val="Cambria Math"/>
    <m:brkBin m:val="before"/>
    <m:brkBinSub m:val="--"/>
    <m:smallFrac m:val="0"/>
    <m:dispDef/>
    <m:lMargin m:val="0"/>
    <m:rMargin m:val="0"/>
    <m:defJc m:val="centerGroup"/>
    <m:wrapIndent m:val="1440"/>
    <m:intLim m:val="subSup"/>
    <m:naryLim m:val="undOvr"/>
  </m:mathPr>
  <w:themeFontLang w:val="en-GB" w:eastAsia="ja-JP" w:bidi="fa-I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CA1D1C4"/>
  <w15:docId w15:val="{E4D3AE42-885B-410E-AED4-E04F0A350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023B5"/>
    <w:pPr>
      <w:spacing w:after="80"/>
    </w:pPr>
    <w:rPr>
      <w:rFonts w:ascii="Arial" w:hAnsi="Arial"/>
      <w:sz w:val="20"/>
    </w:rPr>
  </w:style>
  <w:style w:type="paragraph" w:styleId="Heading1">
    <w:name w:val="heading 1"/>
    <w:basedOn w:val="Normal"/>
    <w:next w:val="Normal"/>
    <w:link w:val="Heading1Char"/>
    <w:uiPriority w:val="9"/>
    <w:qFormat/>
    <w:rsid w:val="00300343"/>
    <w:pPr>
      <w:keepNext/>
      <w:keepLines/>
      <w:pageBreakBefore/>
      <w:spacing w:line="240" w:lineRule="auto"/>
      <w:outlineLvl w:val="0"/>
    </w:pPr>
    <w:rPr>
      <w:rFonts w:eastAsiaTheme="majorEastAsia" w:cstheme="majorBidi"/>
      <w:b/>
      <w:caps/>
      <w:color w:val="97D700"/>
      <w:sz w:val="40"/>
      <w:szCs w:val="32"/>
    </w:rPr>
  </w:style>
  <w:style w:type="paragraph" w:styleId="Heading2">
    <w:name w:val="heading 2"/>
    <w:basedOn w:val="Normal"/>
    <w:next w:val="Normal"/>
    <w:link w:val="Heading2Char"/>
    <w:uiPriority w:val="9"/>
    <w:unhideWhenUsed/>
    <w:qFormat/>
    <w:rsid w:val="00300343"/>
    <w:pPr>
      <w:keepNext/>
      <w:keepLines/>
      <w:spacing w:before="400" w:line="240" w:lineRule="auto"/>
      <w:outlineLvl w:val="1"/>
    </w:pPr>
    <w:rPr>
      <w:rFonts w:eastAsiaTheme="majorEastAsia" w:cstheme="majorBidi"/>
      <w:b/>
      <w:caps/>
      <w:color w:val="000000" w:themeColor="text1"/>
      <w:sz w:val="32"/>
      <w:szCs w:val="26"/>
    </w:rPr>
  </w:style>
  <w:style w:type="paragraph" w:styleId="Heading3">
    <w:name w:val="heading 3"/>
    <w:basedOn w:val="Normal"/>
    <w:next w:val="Normal"/>
    <w:link w:val="Heading3Char"/>
    <w:uiPriority w:val="9"/>
    <w:unhideWhenUsed/>
    <w:qFormat/>
    <w:rsid w:val="002B1320"/>
    <w:pPr>
      <w:keepNext/>
      <w:keepLines/>
      <w:spacing w:before="200" w:line="240" w:lineRule="auto"/>
      <w:outlineLvl w:val="2"/>
    </w:pPr>
    <w:rPr>
      <w:rFonts w:eastAsiaTheme="majorEastAsia" w:cstheme="majorBidi"/>
      <w:b/>
      <w:caps/>
      <w:color w:val="000000" w:themeColor="text1"/>
      <w:sz w:val="22"/>
      <w:szCs w:val="24"/>
    </w:rPr>
  </w:style>
  <w:style w:type="paragraph" w:styleId="Heading4">
    <w:name w:val="heading 4"/>
    <w:basedOn w:val="Heading3"/>
    <w:next w:val="Normal"/>
    <w:link w:val="Heading4Char"/>
    <w:uiPriority w:val="9"/>
    <w:unhideWhenUsed/>
    <w:rsid w:val="00BE57EF"/>
    <w:pPr>
      <w:outlineLvl w:val="3"/>
    </w:pPr>
  </w:style>
  <w:style w:type="paragraph" w:styleId="Heading5">
    <w:name w:val="heading 5"/>
    <w:basedOn w:val="Heading4"/>
    <w:next w:val="Normal"/>
    <w:link w:val="Heading5Char"/>
    <w:uiPriority w:val="9"/>
    <w:unhideWhenUsed/>
    <w:qFormat/>
    <w:rsid w:val="00BE57E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rsid w:val="003133A3"/>
    <w:rPr>
      <w:b/>
      <w:bCs/>
      <w:i/>
      <w:iCs/>
      <w:spacing w:val="5"/>
    </w:rPr>
  </w:style>
  <w:style w:type="paragraph" w:styleId="Title">
    <w:name w:val="Title"/>
    <w:basedOn w:val="Normal"/>
    <w:next w:val="Normal"/>
    <w:link w:val="TitleChar"/>
    <w:uiPriority w:val="10"/>
    <w:rsid w:val="001172EF"/>
    <w:pPr>
      <w:spacing w:after="0" w:line="1000" w:lineRule="exact"/>
      <w:contextualSpacing/>
    </w:pPr>
    <w:rPr>
      <w:rFonts w:eastAsiaTheme="majorEastAsia" w:cstheme="majorBidi"/>
      <w:b/>
      <w:caps/>
      <w:color w:val="FFFFFF" w:themeColor="background1"/>
      <w:spacing w:val="-10"/>
      <w:kern w:val="28"/>
      <w:sz w:val="108"/>
      <w:szCs w:val="56"/>
      <w:lang w:val="en-AU"/>
    </w:rPr>
  </w:style>
  <w:style w:type="character" w:customStyle="1" w:styleId="TitleChar">
    <w:name w:val="Title Char"/>
    <w:basedOn w:val="DefaultParagraphFont"/>
    <w:link w:val="Title"/>
    <w:uiPriority w:val="10"/>
    <w:rsid w:val="001172EF"/>
    <w:rPr>
      <w:rFonts w:ascii="Frutiger LT Com 45 Light" w:eastAsiaTheme="majorEastAsia" w:hAnsi="Frutiger LT Com 45 Light" w:cstheme="majorBidi"/>
      <w:b/>
      <w:caps/>
      <w:color w:val="FFFFFF" w:themeColor="background1"/>
      <w:spacing w:val="-10"/>
      <w:kern w:val="28"/>
      <w:sz w:val="108"/>
      <w:szCs w:val="56"/>
      <w:lang w:val="en-AU"/>
    </w:rPr>
  </w:style>
  <w:style w:type="character" w:customStyle="1" w:styleId="Heading1Char">
    <w:name w:val="Heading 1 Char"/>
    <w:basedOn w:val="DefaultParagraphFont"/>
    <w:link w:val="Heading1"/>
    <w:uiPriority w:val="9"/>
    <w:rsid w:val="00300343"/>
    <w:rPr>
      <w:rFonts w:ascii="Frutiger LT Com 45 Light" w:eastAsiaTheme="majorEastAsia" w:hAnsi="Frutiger LT Com 45 Light" w:cstheme="majorBidi"/>
      <w:b/>
      <w:caps/>
      <w:color w:val="97D700"/>
      <w:sz w:val="40"/>
      <w:szCs w:val="32"/>
    </w:rPr>
  </w:style>
  <w:style w:type="paragraph" w:styleId="Header">
    <w:name w:val="header"/>
    <w:basedOn w:val="Normal"/>
    <w:link w:val="HeaderChar"/>
    <w:uiPriority w:val="99"/>
    <w:unhideWhenUsed/>
    <w:rsid w:val="00A77E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300343"/>
    <w:pPr>
      <w:tabs>
        <w:tab w:val="center" w:pos="4513"/>
        <w:tab w:val="right" w:pos="9026"/>
      </w:tabs>
      <w:spacing w:after="0" w:line="240" w:lineRule="auto"/>
    </w:pPr>
    <w:rPr>
      <w:sz w:val="14"/>
    </w:rPr>
  </w:style>
  <w:style w:type="character" w:customStyle="1" w:styleId="FooterChar">
    <w:name w:val="Footer Char"/>
    <w:basedOn w:val="DefaultParagraphFont"/>
    <w:link w:val="Footer"/>
    <w:uiPriority w:val="99"/>
    <w:rsid w:val="00300343"/>
    <w:rPr>
      <w:rFonts w:ascii="Frutiger LT Com 45 Light" w:hAnsi="Frutiger LT Com 45 Light"/>
      <w:sz w:val="14"/>
    </w:rPr>
  </w:style>
  <w:style w:type="paragraph" w:styleId="Subtitle">
    <w:name w:val="Subtitle"/>
    <w:basedOn w:val="Normal"/>
    <w:next w:val="Normal"/>
    <w:link w:val="SubtitleChar"/>
    <w:uiPriority w:val="11"/>
    <w:rsid w:val="00BD124E"/>
    <w:pPr>
      <w:numPr>
        <w:ilvl w:val="1"/>
      </w:numPr>
      <w:spacing w:after="0" w:line="720" w:lineRule="exact"/>
    </w:pPr>
    <w:rPr>
      <w:rFonts w:eastAsiaTheme="minorEastAsia"/>
      <w:color w:val="00594F"/>
      <w:spacing w:val="15"/>
      <w:sz w:val="64"/>
      <w:szCs w:val="64"/>
      <w:lang w:val="en-AU"/>
    </w:rPr>
  </w:style>
  <w:style w:type="character" w:customStyle="1" w:styleId="SubtitleChar">
    <w:name w:val="Subtitle Char"/>
    <w:basedOn w:val="DefaultParagraphFont"/>
    <w:link w:val="Subtitle"/>
    <w:uiPriority w:val="11"/>
    <w:rsid w:val="00BD124E"/>
    <w:rPr>
      <w:rFonts w:ascii="Frutiger LT Com 45 Light" w:eastAsiaTheme="minorEastAsia" w:hAnsi="Frutiger LT Com 45 Light"/>
      <w:color w:val="00594F"/>
      <w:spacing w:val="15"/>
      <w:sz w:val="64"/>
      <w:szCs w:val="64"/>
      <w:lang w:val="en-AU"/>
    </w:rPr>
  </w:style>
  <w:style w:type="character" w:customStyle="1" w:styleId="Heading2Char">
    <w:name w:val="Heading 2 Char"/>
    <w:basedOn w:val="DefaultParagraphFont"/>
    <w:link w:val="Heading2"/>
    <w:uiPriority w:val="9"/>
    <w:rsid w:val="00300343"/>
    <w:rPr>
      <w:rFonts w:ascii="Frutiger LT Com 45 Light" w:eastAsiaTheme="majorEastAsia" w:hAnsi="Frutiger LT Com 45 Light" w:cstheme="majorBidi"/>
      <w:b/>
      <w:caps/>
      <w:color w:val="000000" w:themeColor="text1"/>
      <w:sz w:val="32"/>
      <w:szCs w:val="26"/>
    </w:rPr>
  </w:style>
  <w:style w:type="character" w:customStyle="1" w:styleId="Heading3Char">
    <w:name w:val="Heading 3 Char"/>
    <w:basedOn w:val="DefaultParagraphFont"/>
    <w:link w:val="Heading3"/>
    <w:uiPriority w:val="9"/>
    <w:rsid w:val="002B1320"/>
    <w:rPr>
      <w:rFonts w:ascii="Frutiger LT Com 45 Light" w:eastAsiaTheme="majorEastAsia" w:hAnsi="Frutiger LT Com 45 Light" w:cstheme="majorBidi"/>
      <w:b/>
      <w:caps/>
      <w:color w:val="000000" w:themeColor="text1"/>
      <w:szCs w:val="24"/>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paragraph" w:styleId="ListParagraph">
    <w:name w:val="List Paragraph"/>
    <w:basedOn w:val="Normal"/>
    <w:uiPriority w:val="34"/>
    <w:rsid w:val="007F212B"/>
    <w:pPr>
      <w:ind w:left="720"/>
      <w:contextualSpacing/>
    </w:p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BD124E"/>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spacing w:line="240" w:lineRule="auto"/>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264847"/>
    <w:pPr>
      <w:numPr>
        <w:numId w:val="19"/>
      </w:numPr>
      <w:spacing w:before="120" w:after="0"/>
      <w:contextualSpacing/>
    </w:pPr>
    <w:rPr>
      <w:b/>
      <w:caps/>
    </w:rPr>
  </w:style>
  <w:style w:type="paragraph" w:styleId="TOC3">
    <w:name w:val="toc 3"/>
    <w:basedOn w:val="Normal"/>
    <w:next w:val="Normal"/>
    <w:autoRedefine/>
    <w:uiPriority w:val="39"/>
    <w:unhideWhenUsed/>
    <w:rsid w:val="00BE57EF"/>
    <w:pPr>
      <w:numPr>
        <w:ilvl w:val="2"/>
        <w:numId w:val="19"/>
      </w:numPr>
      <w:spacing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BE57E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BE57EF"/>
    <w:rPr>
      <w:rFonts w:ascii="Frutiger LT Com 45 Light" w:eastAsiaTheme="majorEastAsia" w:hAnsi="Frutiger LT Com 45 Light" w:cstheme="majorBidi"/>
      <w:b/>
      <w:caps/>
      <w:color w:val="000000" w:themeColor="text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7368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e\Dropbox%20(WS%20Secretariat)\WS\Templates\Focus%20on%20Competitions%20and%20Projects\CAP_doc_cover_v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D1D39F-093F-4121-8AFA-4687F03866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CAP_doc_cover_v2.0.dotx</Template>
  <TotalTime>0</TotalTime>
  <Pages>5</Pages>
  <Words>904</Words>
  <Characters>4603</Characters>
  <Application>Microsoft Office Word</Application>
  <DocSecurity>0</DocSecurity>
  <Lines>124</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me.mohsenh@gmail.com</dc:creator>
  <cp:keywords/>
  <dc:description/>
  <cp:lastModifiedBy>Luise Kuehnel</cp:lastModifiedBy>
  <cp:revision>3</cp:revision>
  <cp:lastPrinted>2017-10-25T05:41:00Z</cp:lastPrinted>
  <dcterms:created xsi:type="dcterms:W3CDTF">2017-11-06T09:53:00Z</dcterms:created>
  <dcterms:modified xsi:type="dcterms:W3CDTF">2017-11-06T09:54:00Z</dcterms:modified>
</cp:coreProperties>
</file>